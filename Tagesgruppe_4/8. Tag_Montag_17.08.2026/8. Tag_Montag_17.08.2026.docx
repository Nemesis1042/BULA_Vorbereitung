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3539C" w14:textId="77777777" w:rsidR="005A60E8" w:rsidRDefault="005A60E8" w:rsidP="005A60E8">
      <w:pPr>
        <w:rPr>
          <w:rFonts w:ascii="Arial" w:hAnsi="Arial" w:cs="Arial"/>
          <w:b/>
          <w:sz w:val="28"/>
          <w:szCs w:val="28"/>
        </w:rPr>
      </w:pPr>
    </w:p>
    <w:p w14:paraId="0D3B901F" w14:textId="1ECE01C1" w:rsidR="005A60E8" w:rsidRDefault="00A56E54" w:rsidP="005A60E8">
      <w:pPr>
        <w:rPr>
          <w:rFonts w:ascii="Arial" w:hAnsi="Arial" w:cs="Arial"/>
          <w:b/>
          <w:sz w:val="28"/>
          <w:szCs w:val="28"/>
          <w:vertAlign w:val="superscript"/>
        </w:rPr>
      </w:pPr>
      <w:r>
        <w:rPr>
          <w:rFonts w:ascii="Arial" w:hAnsi="Arial" w:cs="Arial"/>
          <w:b/>
          <w:sz w:val="28"/>
          <w:szCs w:val="28"/>
        </w:rPr>
        <w:t>Montag</w:t>
      </w:r>
      <w:r w:rsidR="00623D2D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17</w:t>
      </w:r>
      <w:r w:rsidR="001A09EF">
        <w:rPr>
          <w:rFonts w:ascii="Arial" w:hAnsi="Arial" w:cs="Arial"/>
          <w:b/>
          <w:sz w:val="28"/>
          <w:szCs w:val="28"/>
        </w:rPr>
        <w:t>.08.202</w:t>
      </w:r>
      <w:r>
        <w:rPr>
          <w:rFonts w:ascii="Arial" w:hAnsi="Arial" w:cs="Arial"/>
          <w:b/>
          <w:sz w:val="28"/>
          <w:szCs w:val="28"/>
        </w:rPr>
        <w:t>6</w:t>
      </w:r>
      <w:r w:rsidR="003174BF">
        <w:rPr>
          <w:rFonts w:ascii="Arial" w:hAnsi="Arial" w:cs="Arial"/>
          <w:b/>
          <w:sz w:val="28"/>
          <w:szCs w:val="28"/>
        </w:rPr>
        <w:t xml:space="preserve">  - </w:t>
      </w:r>
      <w:r w:rsidR="008A34A1">
        <w:rPr>
          <w:rFonts w:ascii="Arial" w:hAnsi="Arial" w:cs="Arial"/>
          <w:b/>
          <w:sz w:val="28"/>
          <w:szCs w:val="28"/>
        </w:rPr>
        <w:t>morgens</w:t>
      </w:r>
      <w:r w:rsidR="005A60E8">
        <w:rPr>
          <w:rFonts w:ascii="Arial" w:hAnsi="Arial" w:cs="Arial"/>
          <w:b/>
          <w:sz w:val="28"/>
          <w:szCs w:val="28"/>
        </w:rPr>
        <w:t>:</w:t>
      </w:r>
      <w:r w:rsidR="005A60E8">
        <w:rPr>
          <w:rFonts w:ascii="Arial" w:hAnsi="Arial" w:cs="Arial"/>
          <w:b/>
          <w:sz w:val="28"/>
          <w:szCs w:val="28"/>
        </w:rPr>
        <w:tab/>
      </w:r>
      <w:r w:rsidR="005A60E8">
        <w:rPr>
          <w:rFonts w:ascii="Arial" w:hAnsi="Arial" w:cs="Arial"/>
          <w:b/>
          <w:sz w:val="28"/>
          <w:szCs w:val="28"/>
        </w:rPr>
        <w:tab/>
      </w:r>
      <w:r w:rsidR="008D0BE0">
        <w:rPr>
          <w:rFonts w:ascii="Arial" w:hAnsi="Arial" w:cs="Arial"/>
          <w:b/>
          <w:sz w:val="28"/>
          <w:szCs w:val="28"/>
          <w:u w:val="single"/>
        </w:rPr>
        <w:t>Szene + BIA</w:t>
      </w:r>
    </w:p>
    <w:p w14:paraId="41149FE5" w14:textId="77777777" w:rsidR="005A60E8" w:rsidRDefault="005A60E8" w:rsidP="005A60E8">
      <w:pPr>
        <w:rPr>
          <w:rFonts w:ascii="Arial" w:hAnsi="Arial" w:cs="Arial"/>
          <w:sz w:val="20"/>
          <w:szCs w:val="20"/>
        </w:rPr>
      </w:pPr>
    </w:p>
    <w:p w14:paraId="4F46FB98" w14:textId="77777777" w:rsidR="005A60E8" w:rsidRDefault="005A60E8" w:rsidP="005A60E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14:paraId="2A02375E" w14:textId="35D5D89B" w:rsidR="00A9257A" w:rsidRDefault="005A60E8" w:rsidP="001A09E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Beschreibung:</w:t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 w:rsidR="001A09EF">
        <w:rPr>
          <w:rFonts w:ascii="Arial" w:hAnsi="Arial" w:cs="Arial"/>
          <w:b/>
          <w:sz w:val="20"/>
          <w:szCs w:val="20"/>
          <w:u w:val="single"/>
        </w:rPr>
        <w:tab/>
      </w:r>
      <w:r w:rsidR="001A09EF"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>Verantwortlich</w:t>
      </w:r>
      <w:r w:rsidR="001A09EF">
        <w:rPr>
          <w:rFonts w:ascii="Arial" w:hAnsi="Arial" w:cs="Arial"/>
          <w:b/>
          <w:sz w:val="20"/>
          <w:szCs w:val="20"/>
          <w:u w:val="single"/>
        </w:rPr>
        <w:t>:</w:t>
      </w:r>
    </w:p>
    <w:p w14:paraId="3212D69C" w14:textId="77777777" w:rsidR="008D0BE0" w:rsidRDefault="008D0BE0" w:rsidP="008D0BE0">
      <w:pPr>
        <w:rPr>
          <w:rFonts w:ascii="Arial" w:hAnsi="Arial" w:cs="Arial"/>
          <w:b/>
          <w:sz w:val="16"/>
          <w:szCs w:val="16"/>
          <w:u w:val="single"/>
        </w:rPr>
      </w:pPr>
    </w:p>
    <w:p w14:paraId="127B3893" w14:textId="5E43CA6F" w:rsidR="001C0E96" w:rsidRDefault="001C0E96" w:rsidP="001C0E96">
      <w:pPr>
        <w:rPr>
          <w:rFonts w:ascii="Arial" w:hAnsi="Arial" w:cs="Arial"/>
          <w:sz w:val="16"/>
          <w:szCs w:val="16"/>
        </w:rPr>
      </w:pPr>
      <w:r w:rsidRPr="000750FD">
        <w:rPr>
          <w:rFonts w:ascii="Arial" w:hAnsi="Arial" w:cs="Arial"/>
          <w:b/>
          <w:sz w:val="16"/>
          <w:szCs w:val="16"/>
          <w:u w:val="single"/>
        </w:rPr>
        <w:t>Thema</w:t>
      </w:r>
      <w:r>
        <w:rPr>
          <w:rFonts w:ascii="Arial" w:hAnsi="Arial" w:cs="Arial"/>
          <w:b/>
          <w:sz w:val="16"/>
          <w:szCs w:val="16"/>
          <w:u w:val="single"/>
        </w:rPr>
        <w:t>: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b/>
          <w:sz w:val="16"/>
          <w:szCs w:val="16"/>
        </w:rPr>
        <w:t>D</w:t>
      </w:r>
      <w:r w:rsidR="00A56E54">
        <w:rPr>
          <w:rFonts w:ascii="Arial" w:hAnsi="Arial" w:cs="Arial"/>
          <w:b/>
          <w:sz w:val="16"/>
          <w:szCs w:val="16"/>
        </w:rPr>
        <w:t>ie Auferstehung und das Leben</w:t>
      </w:r>
    </w:p>
    <w:p w14:paraId="1C3617C0" w14:textId="35EE3E9B" w:rsidR="001C0E96" w:rsidRDefault="001C0E96" w:rsidP="001C0E9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A56E54">
        <w:rPr>
          <w:rFonts w:ascii="Arial" w:hAnsi="Arial" w:cs="Arial"/>
          <w:sz w:val="16"/>
          <w:szCs w:val="16"/>
        </w:rPr>
        <w:t>Jesus gibt mir ewiges Leben</w:t>
      </w:r>
    </w:p>
    <w:p w14:paraId="6239EB01" w14:textId="77777777" w:rsidR="001C0E96" w:rsidRDefault="001C0E96" w:rsidP="001C0E9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</w:p>
    <w:p w14:paraId="62F95F6D" w14:textId="5D236CF8" w:rsidR="001C0E96" w:rsidRDefault="001C0E96" w:rsidP="001C0E96">
      <w:pPr>
        <w:rPr>
          <w:rFonts w:ascii="Arial" w:hAnsi="Arial" w:cs="Arial"/>
          <w:sz w:val="16"/>
          <w:szCs w:val="16"/>
        </w:rPr>
      </w:pPr>
      <w:r w:rsidRPr="000750FD">
        <w:rPr>
          <w:rFonts w:ascii="Arial" w:hAnsi="Arial" w:cs="Arial"/>
          <w:b/>
          <w:sz w:val="16"/>
          <w:szCs w:val="16"/>
          <w:u w:val="single"/>
        </w:rPr>
        <w:t>Bibelstelle:</w:t>
      </w:r>
      <w:r>
        <w:rPr>
          <w:rFonts w:ascii="Arial" w:hAnsi="Arial" w:cs="Arial"/>
          <w:sz w:val="16"/>
          <w:szCs w:val="16"/>
        </w:rPr>
        <w:tab/>
        <w:t>J</w:t>
      </w:r>
      <w:r w:rsidR="00A56E54">
        <w:rPr>
          <w:rFonts w:ascii="Arial" w:hAnsi="Arial" w:cs="Arial"/>
          <w:sz w:val="16"/>
          <w:szCs w:val="16"/>
        </w:rPr>
        <w:t>ohannes 11, 1-44</w:t>
      </w:r>
    </w:p>
    <w:p w14:paraId="13CEBF2D" w14:textId="3DD16395" w:rsidR="001C0E96" w:rsidRDefault="001C0E96" w:rsidP="001C0E96">
      <w:pPr>
        <w:rPr>
          <w:rFonts w:ascii="Arial" w:hAnsi="Arial" w:cs="Arial"/>
          <w:sz w:val="16"/>
          <w:szCs w:val="16"/>
        </w:rPr>
      </w:pPr>
    </w:p>
    <w:p w14:paraId="7D88EE5F" w14:textId="18E01EBD" w:rsidR="001C0E96" w:rsidRDefault="001C0E96" w:rsidP="001C0E9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  <w:u w:val="single"/>
        </w:rPr>
        <w:t>Szene:</w:t>
      </w:r>
      <w:r>
        <w:rPr>
          <w:rFonts w:ascii="Arial" w:hAnsi="Arial" w:cs="Arial"/>
          <w:b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85429A">
        <w:rPr>
          <w:rFonts w:ascii="Arial" w:hAnsi="Arial" w:cs="Arial"/>
          <w:sz w:val="16"/>
          <w:szCs w:val="16"/>
        </w:rPr>
        <w:t>Markus</w:t>
      </w:r>
    </w:p>
    <w:p w14:paraId="092DA83A" w14:textId="77777777" w:rsidR="001C0E96" w:rsidRDefault="001C0E96" w:rsidP="001C0E96">
      <w:pPr>
        <w:rPr>
          <w:rFonts w:ascii="Arial" w:hAnsi="Arial" w:cs="Arial"/>
          <w:sz w:val="16"/>
          <w:szCs w:val="16"/>
        </w:rPr>
      </w:pPr>
    </w:p>
    <w:p w14:paraId="379B7A55" w14:textId="77777777" w:rsidR="001C0E96" w:rsidRPr="00623D2D" w:rsidRDefault="001C0E96" w:rsidP="001C0E96">
      <w:pPr>
        <w:rPr>
          <w:rFonts w:ascii="Arial" w:hAnsi="Arial" w:cs="Arial"/>
          <w:sz w:val="16"/>
          <w:szCs w:val="16"/>
        </w:rPr>
      </w:pPr>
      <w:r w:rsidRPr="00623D2D">
        <w:rPr>
          <w:rFonts w:ascii="Arial" w:hAnsi="Arial" w:cs="Arial"/>
          <w:b/>
          <w:sz w:val="16"/>
          <w:szCs w:val="16"/>
          <w:u w:val="single"/>
        </w:rPr>
        <w:t>Bibelarbeit:</w:t>
      </w:r>
      <w:r w:rsidRPr="00623D2D">
        <w:rPr>
          <w:rFonts w:ascii="Arial" w:hAnsi="Arial" w:cs="Arial"/>
          <w:sz w:val="16"/>
          <w:szCs w:val="16"/>
        </w:rPr>
        <w:tab/>
      </w:r>
    </w:p>
    <w:p w14:paraId="62B0F0BC" w14:textId="77777777" w:rsidR="001C0E96" w:rsidRPr="00623D2D" w:rsidRDefault="001C0E96" w:rsidP="001C0E96">
      <w:pPr>
        <w:rPr>
          <w:rFonts w:ascii="Arial" w:hAnsi="Arial" w:cs="Arial"/>
          <w:sz w:val="16"/>
          <w:szCs w:val="16"/>
        </w:rPr>
      </w:pP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  <w:t>Einteilung:</w:t>
      </w:r>
    </w:p>
    <w:p w14:paraId="39103EAE" w14:textId="2918BE9A" w:rsidR="001C0E96" w:rsidRPr="00623D2D" w:rsidRDefault="001C0E96" w:rsidP="001C0E96">
      <w:pPr>
        <w:rPr>
          <w:rFonts w:ascii="Arial" w:hAnsi="Arial" w:cs="Arial"/>
          <w:sz w:val="16"/>
          <w:szCs w:val="16"/>
        </w:rPr>
      </w:pP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  <w:t>Al</w:t>
      </w:r>
      <w:r w:rsidR="00A56E54">
        <w:rPr>
          <w:rFonts w:ascii="Arial" w:hAnsi="Arial" w:cs="Arial"/>
          <w:sz w:val="16"/>
          <w:szCs w:val="16"/>
        </w:rPr>
        <w:t>t:</w:t>
      </w:r>
      <w:r w:rsidR="00A56E54">
        <w:rPr>
          <w:rFonts w:ascii="Arial" w:hAnsi="Arial" w:cs="Arial"/>
          <w:sz w:val="16"/>
          <w:szCs w:val="16"/>
        </w:rPr>
        <w:tab/>
      </w:r>
      <w:r w:rsidR="0085429A">
        <w:rPr>
          <w:rFonts w:ascii="Arial" w:hAnsi="Arial" w:cs="Arial"/>
          <w:sz w:val="16"/>
          <w:szCs w:val="16"/>
        </w:rPr>
        <w:t>Markus</w:t>
      </w: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</w:r>
    </w:p>
    <w:p w14:paraId="3F415FA5" w14:textId="5D6B0C6E" w:rsidR="001C0E96" w:rsidRDefault="001C0E96" w:rsidP="001C0E96">
      <w:pPr>
        <w:rPr>
          <w:rFonts w:ascii="Arial" w:hAnsi="Arial" w:cs="Arial"/>
          <w:sz w:val="16"/>
          <w:szCs w:val="16"/>
        </w:rPr>
      </w:pP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  <w:t>Mittel:</w:t>
      </w:r>
      <w:r w:rsidRPr="00623D2D">
        <w:rPr>
          <w:rFonts w:ascii="Arial" w:hAnsi="Arial" w:cs="Arial"/>
          <w:sz w:val="16"/>
          <w:szCs w:val="16"/>
        </w:rPr>
        <w:tab/>
      </w:r>
      <w:r w:rsidR="0085429A">
        <w:rPr>
          <w:rFonts w:ascii="Arial" w:hAnsi="Arial" w:cs="Arial"/>
          <w:sz w:val="16"/>
          <w:szCs w:val="16"/>
        </w:rPr>
        <w:t>Tim</w:t>
      </w:r>
    </w:p>
    <w:p w14:paraId="49FF0CE4" w14:textId="7E62A944" w:rsidR="001C0E96" w:rsidRDefault="001C0E96" w:rsidP="001C0E96">
      <w:pPr>
        <w:rPr>
          <w:rFonts w:ascii="Arial" w:hAnsi="Arial" w:cs="Arial"/>
          <w:sz w:val="16"/>
          <w:szCs w:val="16"/>
        </w:rPr>
      </w:pP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  <w:t>Jung:</w:t>
      </w:r>
      <w:r w:rsidRPr="00623D2D">
        <w:rPr>
          <w:rFonts w:ascii="Arial" w:hAnsi="Arial" w:cs="Arial"/>
          <w:sz w:val="16"/>
          <w:szCs w:val="16"/>
        </w:rPr>
        <w:tab/>
      </w:r>
      <w:r w:rsidR="0085429A">
        <w:rPr>
          <w:rFonts w:ascii="Arial" w:hAnsi="Arial" w:cs="Arial"/>
          <w:sz w:val="16"/>
          <w:szCs w:val="16"/>
        </w:rPr>
        <w:t>Robin</w:t>
      </w: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</w:r>
    </w:p>
    <w:p w14:paraId="589E5966" w14:textId="77777777" w:rsidR="001C0E96" w:rsidRDefault="001C0E96" w:rsidP="001C0E96">
      <w:pPr>
        <w:rPr>
          <w:rFonts w:ascii="Arial" w:hAnsi="Arial" w:cs="Arial"/>
          <w:sz w:val="16"/>
          <w:szCs w:val="16"/>
        </w:rPr>
      </w:pPr>
    </w:p>
    <w:p w14:paraId="4DD87E56" w14:textId="77777777" w:rsidR="001C0E96" w:rsidRDefault="001C0E96" w:rsidP="001C0E9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p w14:paraId="057392BF" w14:textId="77777777" w:rsidR="001C0E96" w:rsidRDefault="001C0E96" w:rsidP="001C0E96">
      <w:pPr>
        <w:rPr>
          <w:rFonts w:ascii="Arial" w:hAnsi="Arial" w:cs="Arial"/>
          <w:sz w:val="16"/>
          <w:szCs w:val="16"/>
        </w:rPr>
      </w:pPr>
    </w:p>
    <w:p w14:paraId="3DD15346" w14:textId="2D45D975" w:rsidR="001C0E96" w:rsidRDefault="001C0E96" w:rsidP="001C0E9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  <w:u w:val="single"/>
        </w:rPr>
        <w:t>Abendthema:</w:t>
      </w:r>
      <w:r>
        <w:rPr>
          <w:rFonts w:ascii="Arial" w:hAnsi="Arial" w:cs="Arial"/>
          <w:sz w:val="16"/>
          <w:szCs w:val="16"/>
        </w:rPr>
        <w:tab/>
      </w:r>
      <w:r w:rsidR="0085429A">
        <w:rPr>
          <w:rFonts w:ascii="Arial" w:hAnsi="Arial" w:cs="Arial"/>
          <w:sz w:val="16"/>
          <w:szCs w:val="16"/>
        </w:rPr>
        <w:t>Markus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</w:p>
    <w:p w14:paraId="22746C83" w14:textId="77777777" w:rsidR="001C0E96" w:rsidRDefault="001C0E96" w:rsidP="001C0E96">
      <w:pPr>
        <w:rPr>
          <w:rFonts w:ascii="Arial" w:hAnsi="Arial" w:cs="Arial"/>
          <w:b/>
          <w:sz w:val="20"/>
          <w:szCs w:val="20"/>
        </w:rPr>
      </w:pPr>
    </w:p>
    <w:p w14:paraId="6773AD63" w14:textId="2A7D64DF" w:rsidR="001C0E96" w:rsidRDefault="001C0E96" w:rsidP="001C0E96">
      <w:pPr>
        <w:rPr>
          <w:rFonts w:ascii="Arial" w:hAnsi="Arial" w:cs="Arial"/>
          <w:sz w:val="16"/>
          <w:szCs w:val="16"/>
        </w:rPr>
      </w:pPr>
      <w:r w:rsidRPr="00BC7E1B">
        <w:rPr>
          <w:rFonts w:ascii="Arial" w:hAnsi="Arial" w:cs="Arial"/>
          <w:b/>
          <w:sz w:val="16"/>
          <w:szCs w:val="16"/>
          <w:u w:val="single"/>
        </w:rPr>
        <w:t>Tagesplan:</w:t>
      </w:r>
      <w:r w:rsidRPr="00BC7E1B">
        <w:rPr>
          <w:rFonts w:ascii="Arial" w:hAnsi="Arial" w:cs="Arial"/>
          <w:sz w:val="16"/>
          <w:szCs w:val="16"/>
        </w:rPr>
        <w:tab/>
      </w:r>
      <w:r w:rsidR="0085429A">
        <w:rPr>
          <w:rFonts w:ascii="Arial" w:hAnsi="Arial" w:cs="Arial"/>
          <w:sz w:val="16"/>
          <w:szCs w:val="16"/>
        </w:rPr>
        <w:t>Niklas</w:t>
      </w:r>
      <w:r w:rsidRPr="00BC7E1B">
        <w:rPr>
          <w:rFonts w:ascii="Arial" w:hAnsi="Arial" w:cs="Arial"/>
          <w:sz w:val="16"/>
          <w:szCs w:val="16"/>
        </w:rPr>
        <w:tab/>
      </w:r>
      <w:r w:rsidRPr="00BC7E1B">
        <w:rPr>
          <w:rFonts w:ascii="Arial" w:hAnsi="Arial" w:cs="Arial"/>
          <w:sz w:val="16"/>
          <w:szCs w:val="16"/>
        </w:rPr>
        <w:tab/>
      </w:r>
      <w:r w:rsidRPr="00BC7E1B">
        <w:rPr>
          <w:rFonts w:ascii="Arial" w:hAnsi="Arial" w:cs="Arial"/>
          <w:sz w:val="16"/>
          <w:szCs w:val="16"/>
        </w:rPr>
        <w:tab/>
      </w:r>
      <w:r w:rsidRPr="00BC7E1B">
        <w:rPr>
          <w:rFonts w:ascii="Arial" w:hAnsi="Arial" w:cs="Arial"/>
          <w:sz w:val="16"/>
          <w:szCs w:val="16"/>
        </w:rPr>
        <w:tab/>
      </w:r>
      <w:r w:rsidRPr="00BC7E1B">
        <w:rPr>
          <w:rFonts w:ascii="Arial" w:hAnsi="Arial" w:cs="Arial"/>
          <w:sz w:val="16"/>
          <w:szCs w:val="16"/>
        </w:rPr>
        <w:tab/>
      </w:r>
    </w:p>
    <w:p w14:paraId="5BCF99F6" w14:textId="77777777" w:rsidR="001C0E96" w:rsidRDefault="001C0E96" w:rsidP="001C0E96">
      <w:pPr>
        <w:rPr>
          <w:rFonts w:ascii="Arial" w:hAnsi="Arial" w:cs="Arial"/>
          <w:sz w:val="16"/>
          <w:szCs w:val="16"/>
        </w:rPr>
      </w:pPr>
    </w:p>
    <w:p w14:paraId="46525AE4" w14:textId="77777777" w:rsidR="001C0E96" w:rsidRPr="004103E6" w:rsidRDefault="001C0E96" w:rsidP="001C0E96">
      <w:pPr>
        <w:rPr>
          <w:rFonts w:ascii="Arial" w:hAnsi="Arial" w:cs="Arial"/>
          <w:sz w:val="16"/>
          <w:szCs w:val="16"/>
        </w:rPr>
      </w:pPr>
    </w:p>
    <w:p w14:paraId="6075C594" w14:textId="77777777" w:rsidR="001C0E96" w:rsidRDefault="001C0E96" w:rsidP="001C0E96">
      <w:pPr>
        <w:rPr>
          <w:rFonts w:ascii="Arial" w:hAnsi="Arial" w:cs="Arial"/>
          <w:sz w:val="16"/>
          <w:szCs w:val="16"/>
        </w:rPr>
      </w:pPr>
    </w:p>
    <w:p w14:paraId="4FAF8BDC" w14:textId="77777777" w:rsidR="00422086" w:rsidRDefault="001C0E96" w:rsidP="001C0E9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Anschließend (Lagerplatzgestaltung) und Hobbygruppen</w:t>
      </w:r>
    </w:p>
    <w:p w14:paraId="2ADA3163" w14:textId="77777777" w:rsidR="00422086" w:rsidRDefault="00422086" w:rsidP="001C0E96">
      <w:pPr>
        <w:rPr>
          <w:rFonts w:ascii="Arial" w:hAnsi="Arial" w:cs="Arial"/>
          <w:sz w:val="16"/>
          <w:szCs w:val="16"/>
        </w:rPr>
      </w:pPr>
    </w:p>
    <w:p w14:paraId="59B4C7E3" w14:textId="77777777" w:rsidR="00422086" w:rsidRDefault="00422086" w:rsidP="001C0E96">
      <w:pPr>
        <w:rPr>
          <w:rFonts w:ascii="Arial" w:hAnsi="Arial" w:cs="Arial"/>
          <w:sz w:val="16"/>
          <w:szCs w:val="16"/>
        </w:rPr>
      </w:pPr>
    </w:p>
    <w:p w14:paraId="00BC40AF" w14:textId="3A64EAC7" w:rsidR="00422086" w:rsidRDefault="00422086" w:rsidP="001C0E96">
      <w:pPr>
        <w:rPr>
          <w:rFonts w:ascii="Arial" w:hAnsi="Arial" w:cs="Arial"/>
          <w:sz w:val="16"/>
          <w:szCs w:val="16"/>
        </w:rPr>
      </w:pPr>
      <w:r w:rsidRPr="00422086">
        <w:rPr>
          <w:rFonts w:ascii="Arial" w:hAnsi="Arial" w:cs="Arial"/>
          <w:sz w:val="16"/>
          <w:szCs w:val="16"/>
          <w:highlight w:val="yellow"/>
        </w:rPr>
        <w:sym w:font="Wingdings" w:char="F0E0"/>
      </w:r>
      <w:r w:rsidRPr="00422086">
        <w:rPr>
          <w:rFonts w:ascii="Arial" w:hAnsi="Arial" w:cs="Arial"/>
          <w:sz w:val="16"/>
          <w:szCs w:val="16"/>
          <w:highlight w:val="yellow"/>
        </w:rPr>
        <w:t xml:space="preserve"> Anhänger für Geländespiel schon vormittags laden</w:t>
      </w:r>
      <w:r w:rsidR="001C0E96">
        <w:rPr>
          <w:rFonts w:ascii="Arial" w:hAnsi="Arial" w:cs="Arial"/>
          <w:sz w:val="16"/>
          <w:szCs w:val="16"/>
        </w:rPr>
        <w:br w:type="page"/>
      </w:r>
    </w:p>
    <w:p w14:paraId="726257C4" w14:textId="77777777" w:rsidR="005A60E8" w:rsidRDefault="005A60E8" w:rsidP="005A60E8">
      <w:pPr>
        <w:rPr>
          <w:rFonts w:ascii="Arial" w:hAnsi="Arial" w:cs="Arial"/>
          <w:b/>
          <w:sz w:val="28"/>
          <w:szCs w:val="28"/>
        </w:rPr>
      </w:pPr>
    </w:p>
    <w:p w14:paraId="41CDE9EC" w14:textId="4DC44033" w:rsidR="001B4291" w:rsidRPr="00593DF4" w:rsidRDefault="00A56E54" w:rsidP="001B4291">
      <w:pPr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b/>
          <w:sz w:val="28"/>
          <w:szCs w:val="28"/>
        </w:rPr>
        <w:t>Montag</w:t>
      </w:r>
      <w:proofErr w:type="gramEnd"/>
      <w:r w:rsidR="001A09EF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17</w:t>
      </w:r>
      <w:r w:rsidR="001A09EF">
        <w:rPr>
          <w:rFonts w:ascii="Arial" w:hAnsi="Arial" w:cs="Arial"/>
          <w:b/>
          <w:sz w:val="28"/>
          <w:szCs w:val="28"/>
        </w:rPr>
        <w:t>.08.202</w:t>
      </w:r>
      <w:r>
        <w:rPr>
          <w:rFonts w:ascii="Arial" w:hAnsi="Arial" w:cs="Arial"/>
          <w:b/>
          <w:sz w:val="28"/>
          <w:szCs w:val="28"/>
        </w:rPr>
        <w:t>6</w:t>
      </w:r>
      <w:r w:rsidR="001A09EF">
        <w:rPr>
          <w:rFonts w:ascii="Arial" w:hAnsi="Arial" w:cs="Arial"/>
          <w:b/>
          <w:sz w:val="28"/>
          <w:szCs w:val="28"/>
        </w:rPr>
        <w:t xml:space="preserve"> </w:t>
      </w:r>
      <w:r w:rsidR="00623D2D">
        <w:rPr>
          <w:rFonts w:ascii="Arial" w:hAnsi="Arial" w:cs="Arial"/>
          <w:b/>
          <w:sz w:val="28"/>
          <w:szCs w:val="28"/>
        </w:rPr>
        <w:t>- mittags:</w:t>
      </w:r>
      <w:r w:rsidR="00623D2D">
        <w:rPr>
          <w:rFonts w:ascii="Arial" w:hAnsi="Arial" w:cs="Arial"/>
          <w:b/>
          <w:sz w:val="28"/>
          <w:szCs w:val="28"/>
        </w:rPr>
        <w:tab/>
      </w:r>
      <w:r w:rsidR="00623D2D">
        <w:rPr>
          <w:rFonts w:ascii="Arial" w:hAnsi="Arial" w:cs="Arial"/>
          <w:b/>
          <w:sz w:val="28"/>
          <w:szCs w:val="28"/>
        </w:rPr>
        <w:tab/>
      </w:r>
      <w:r w:rsidR="001C0E96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  <w:u w:val="single"/>
        </w:rPr>
        <w:t>Geländespiel</w:t>
      </w:r>
    </w:p>
    <w:p w14:paraId="1393D5FC" w14:textId="77777777" w:rsidR="001B4291" w:rsidRPr="00593DF4" w:rsidRDefault="001B4291" w:rsidP="001B4291">
      <w:pPr>
        <w:rPr>
          <w:rFonts w:ascii="Arial" w:hAnsi="Arial" w:cs="Arial"/>
          <w:b/>
          <w:sz w:val="20"/>
          <w:szCs w:val="20"/>
        </w:rPr>
      </w:pPr>
      <w:r w:rsidRPr="00593DF4">
        <w:rPr>
          <w:rFonts w:ascii="Arial" w:hAnsi="Arial" w:cs="Arial"/>
          <w:b/>
          <w:sz w:val="20"/>
          <w:szCs w:val="20"/>
        </w:rPr>
        <w:tab/>
      </w:r>
    </w:p>
    <w:p w14:paraId="37F4360A" w14:textId="77777777" w:rsidR="001A09EF" w:rsidRDefault="001A09EF" w:rsidP="001A09E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Beschreibung:</w:t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  <w:t>Verantwortlich:</w:t>
      </w:r>
    </w:p>
    <w:p w14:paraId="4B50D0A1" w14:textId="210EFBF1" w:rsidR="00623D2D" w:rsidRDefault="001B4291" w:rsidP="001B4291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5523DA05" w14:textId="77777777" w:rsidR="005542A0" w:rsidRDefault="005542A0" w:rsidP="00623D2D">
      <w:pPr>
        <w:rPr>
          <w:rFonts w:ascii="Arial" w:hAnsi="Arial" w:cs="Arial"/>
          <w:bCs/>
        </w:rPr>
      </w:pPr>
    </w:p>
    <w:p w14:paraId="754708A5" w14:textId="7FF1B0E0" w:rsidR="00422086" w:rsidRPr="00422086" w:rsidRDefault="00422086" w:rsidP="00623D2D">
      <w:pPr>
        <w:rPr>
          <w:rFonts w:ascii="Arial" w:hAnsi="Arial" w:cs="Arial"/>
          <w:bCs/>
        </w:rPr>
      </w:pPr>
      <w:r w:rsidRPr="00422086">
        <w:rPr>
          <w:rFonts w:ascii="Arial" w:hAnsi="Arial" w:cs="Arial"/>
          <w:bCs/>
        </w:rPr>
        <w:sym w:font="Wingdings" w:char="F0E0"/>
      </w:r>
      <w:r w:rsidRPr="00422086">
        <w:rPr>
          <w:rFonts w:ascii="Arial" w:hAnsi="Arial" w:cs="Arial"/>
          <w:bCs/>
        </w:rPr>
        <w:t xml:space="preserve"> Start direkt nach Mia-Kaffee</w:t>
      </w:r>
    </w:p>
    <w:p w14:paraId="0DE264D8" w14:textId="77777777" w:rsidR="00422086" w:rsidRPr="00422086" w:rsidRDefault="00422086" w:rsidP="00623D2D">
      <w:pPr>
        <w:rPr>
          <w:rFonts w:ascii="Arial" w:hAnsi="Arial" w:cs="Arial"/>
          <w:bCs/>
        </w:rPr>
      </w:pPr>
    </w:p>
    <w:p w14:paraId="116B29B4" w14:textId="42B4DECE" w:rsidR="00E77AC1" w:rsidRPr="00422086" w:rsidRDefault="00E77AC1" w:rsidP="00623D2D">
      <w:pPr>
        <w:rPr>
          <w:rFonts w:ascii="Arial" w:hAnsi="Arial" w:cs="Arial"/>
          <w:bCs/>
          <w:lang w:val="en-GB"/>
        </w:rPr>
      </w:pPr>
      <w:r w:rsidRPr="00422086">
        <w:rPr>
          <w:rFonts w:ascii="Arial" w:hAnsi="Arial" w:cs="Arial"/>
          <w:b/>
          <w:bCs/>
          <w:u w:val="single"/>
          <w:lang w:val="en-GB"/>
        </w:rPr>
        <w:t>Capture the Sheep</w:t>
      </w:r>
    </w:p>
    <w:p w14:paraId="1FE3120D" w14:textId="77777777" w:rsidR="00B13B26" w:rsidRPr="00422086" w:rsidRDefault="00B13B26" w:rsidP="00623D2D">
      <w:pPr>
        <w:rPr>
          <w:rFonts w:ascii="Arial" w:hAnsi="Arial" w:cs="Arial"/>
          <w:bCs/>
          <w:lang w:val="en-GB"/>
        </w:rPr>
      </w:pPr>
    </w:p>
    <w:p w14:paraId="3C666F1B" w14:textId="0A723695" w:rsidR="00B13B26" w:rsidRDefault="00B13B26" w:rsidP="00623D2D">
      <w:pPr>
        <w:rPr>
          <w:rFonts w:ascii="Arial" w:hAnsi="Arial" w:cs="Arial"/>
          <w:bCs/>
        </w:rPr>
      </w:pPr>
      <w:r w:rsidRPr="00B13B26">
        <w:rPr>
          <w:rFonts w:ascii="Arial" w:hAnsi="Arial" w:cs="Arial"/>
          <w:bCs/>
        </w:rPr>
        <w:t xml:space="preserve">- Wie </w:t>
      </w:r>
      <w:proofErr w:type="spellStart"/>
      <w:r w:rsidRPr="00B13B26">
        <w:rPr>
          <w:rFonts w:ascii="Arial" w:hAnsi="Arial" w:cs="Arial"/>
          <w:bCs/>
        </w:rPr>
        <w:t>capture</w:t>
      </w:r>
      <w:proofErr w:type="spellEnd"/>
      <w:r w:rsidRPr="00B13B26">
        <w:rPr>
          <w:rFonts w:ascii="Arial" w:hAnsi="Arial" w:cs="Arial"/>
          <w:bCs/>
        </w:rPr>
        <w:t xml:space="preserve"> </w:t>
      </w:r>
      <w:proofErr w:type="spellStart"/>
      <w:r w:rsidRPr="00B13B26">
        <w:rPr>
          <w:rFonts w:ascii="Arial" w:hAnsi="Arial" w:cs="Arial"/>
          <w:bCs/>
        </w:rPr>
        <w:t>the</w:t>
      </w:r>
      <w:proofErr w:type="spellEnd"/>
      <w:r w:rsidRPr="00B13B26">
        <w:rPr>
          <w:rFonts w:ascii="Arial" w:hAnsi="Arial" w:cs="Arial"/>
          <w:bCs/>
        </w:rPr>
        <w:t xml:space="preserve"> </w:t>
      </w:r>
      <w:proofErr w:type="spellStart"/>
      <w:r w:rsidRPr="00B13B26">
        <w:rPr>
          <w:rFonts w:ascii="Arial" w:hAnsi="Arial" w:cs="Arial"/>
          <w:bCs/>
        </w:rPr>
        <w:t>flag</w:t>
      </w:r>
      <w:proofErr w:type="spellEnd"/>
      <w:r w:rsidRPr="00B13B26">
        <w:rPr>
          <w:rFonts w:ascii="Arial" w:hAnsi="Arial" w:cs="Arial"/>
          <w:bCs/>
        </w:rPr>
        <w:t>, nur mi</w:t>
      </w:r>
      <w:r>
        <w:rPr>
          <w:rFonts w:ascii="Arial" w:hAnsi="Arial" w:cs="Arial"/>
          <w:bCs/>
        </w:rPr>
        <w:t>t Schaf statt Flagge</w:t>
      </w:r>
    </w:p>
    <w:p w14:paraId="7BB982B9" w14:textId="77777777" w:rsidR="00B13B26" w:rsidRDefault="00B13B26" w:rsidP="00623D2D">
      <w:pPr>
        <w:rPr>
          <w:rFonts w:ascii="Arial" w:hAnsi="Arial" w:cs="Arial"/>
          <w:bCs/>
        </w:rPr>
      </w:pPr>
    </w:p>
    <w:p w14:paraId="1D0A28CB" w14:textId="036A9529" w:rsidR="00B13B26" w:rsidRDefault="00B13B26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- Schaf aus großem Karton mit Holzlatten verstärkt</w:t>
      </w:r>
    </w:p>
    <w:p w14:paraId="47A7D831" w14:textId="0349FA1B" w:rsidR="00B13B26" w:rsidRDefault="00B13B26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>- Umzugskarton mit Leintuch umwickelt</w:t>
      </w:r>
    </w:p>
    <w:p w14:paraId="271FB8D2" w14:textId="2C640A3A" w:rsidR="00B13B26" w:rsidRDefault="00B13B26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>- Füße aus Latten</w:t>
      </w:r>
    </w:p>
    <w:p w14:paraId="4CA403E6" w14:textId="5B9125DB" w:rsidR="00B13B26" w:rsidRDefault="00B13B26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>- evtl. Kopf machen an Karton</w:t>
      </w:r>
    </w:p>
    <w:p w14:paraId="6BDA9586" w14:textId="77777777" w:rsidR="00B13B26" w:rsidRDefault="00B13B26" w:rsidP="00623D2D">
      <w:pPr>
        <w:rPr>
          <w:rFonts w:ascii="Arial" w:hAnsi="Arial" w:cs="Arial"/>
          <w:bCs/>
        </w:rPr>
      </w:pPr>
    </w:p>
    <w:p w14:paraId="171324B7" w14:textId="69826379" w:rsidR="00B13B26" w:rsidRDefault="00B13B26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- insgesamt 4 Schafe</w:t>
      </w:r>
    </w:p>
    <w:p w14:paraId="044B07DD" w14:textId="77777777" w:rsidR="006E4705" w:rsidRDefault="006E4705" w:rsidP="00623D2D">
      <w:pPr>
        <w:rPr>
          <w:rFonts w:ascii="Arial" w:hAnsi="Arial" w:cs="Arial"/>
          <w:bCs/>
        </w:rPr>
      </w:pPr>
    </w:p>
    <w:p w14:paraId="40FA3844" w14:textId="6E94CC84" w:rsidR="006E4705" w:rsidRDefault="006E4705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- Spielort ist der übliche Wald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Markus</w:t>
      </w:r>
    </w:p>
    <w:p w14:paraId="09B484CA" w14:textId="77777777" w:rsidR="00B13B26" w:rsidRDefault="00B13B26" w:rsidP="00623D2D">
      <w:pPr>
        <w:rPr>
          <w:rFonts w:ascii="Arial" w:hAnsi="Arial" w:cs="Arial"/>
          <w:bCs/>
        </w:rPr>
      </w:pPr>
    </w:p>
    <w:p w14:paraId="3A6AA9DD" w14:textId="0B8EA3F3" w:rsidR="00B13B26" w:rsidRPr="00B13B26" w:rsidRDefault="00B13B26" w:rsidP="00623D2D">
      <w:pPr>
        <w:rPr>
          <w:rFonts w:ascii="Arial" w:hAnsi="Arial" w:cs="Arial"/>
          <w:bCs/>
          <w:u w:val="single"/>
        </w:rPr>
      </w:pPr>
      <w:r w:rsidRPr="00B13B26">
        <w:rPr>
          <w:rFonts w:ascii="Arial" w:hAnsi="Arial" w:cs="Arial"/>
          <w:bCs/>
          <w:u w:val="single"/>
        </w:rPr>
        <w:t>Facts:</w:t>
      </w:r>
    </w:p>
    <w:p w14:paraId="5B6FDBC3" w14:textId="77777777" w:rsidR="005542A0" w:rsidRPr="00B13B26" w:rsidRDefault="005542A0" w:rsidP="00623D2D">
      <w:pPr>
        <w:rPr>
          <w:rFonts w:ascii="Arial" w:hAnsi="Arial" w:cs="Arial"/>
          <w:bCs/>
        </w:rPr>
      </w:pPr>
    </w:p>
    <w:p w14:paraId="34D56675" w14:textId="318E6874" w:rsidR="00B13B26" w:rsidRDefault="00B13B26" w:rsidP="00623D2D">
      <w:pPr>
        <w:rPr>
          <w:rFonts w:ascii="Arial" w:hAnsi="Arial" w:cs="Arial"/>
          <w:bCs/>
        </w:rPr>
      </w:pPr>
      <w:r w:rsidRPr="00B13B26">
        <w:rPr>
          <w:rFonts w:ascii="Arial" w:hAnsi="Arial" w:cs="Arial"/>
          <w:bCs/>
        </w:rPr>
        <w:t xml:space="preserve">- jedes Team hat </w:t>
      </w:r>
      <w:r>
        <w:rPr>
          <w:rFonts w:ascii="Arial" w:hAnsi="Arial" w:cs="Arial"/>
          <w:bCs/>
        </w:rPr>
        <w:t>eine „Sicherheitsweide“ aus Flatterband (ca. 5m x 5m)</w:t>
      </w:r>
    </w:p>
    <w:p w14:paraId="12572A96" w14:textId="77777777" w:rsidR="00B13B26" w:rsidRDefault="00B13B26" w:rsidP="00623D2D">
      <w:pPr>
        <w:rPr>
          <w:rFonts w:ascii="Arial" w:hAnsi="Arial" w:cs="Arial"/>
          <w:bCs/>
        </w:rPr>
      </w:pPr>
    </w:p>
    <w:p w14:paraId="48F36DEB" w14:textId="7D4FC2B2" w:rsidR="00B13B26" w:rsidRDefault="00B13B26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- Schaf muss mindestens mit 2 Personen getragen werden</w:t>
      </w:r>
      <w:r w:rsidR="001067CB">
        <w:rPr>
          <w:rFonts w:ascii="Arial" w:hAnsi="Arial" w:cs="Arial"/>
          <w:bCs/>
        </w:rPr>
        <w:t>. Trägt nur einer, muss das Schaf in die eigene Weide zurückgetragen werden</w:t>
      </w:r>
    </w:p>
    <w:p w14:paraId="125FF5C7" w14:textId="77777777" w:rsidR="00B13B26" w:rsidRDefault="00B13B26" w:rsidP="00623D2D">
      <w:pPr>
        <w:rPr>
          <w:rFonts w:ascii="Arial" w:hAnsi="Arial" w:cs="Arial"/>
          <w:bCs/>
        </w:rPr>
      </w:pPr>
    </w:p>
    <w:p w14:paraId="5A425D59" w14:textId="46617E7F" w:rsidR="00B13B26" w:rsidRDefault="00B13B26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- Hälfte der Männer pro Team sind Angreifer, Hälfte sind </w:t>
      </w:r>
      <w:proofErr w:type="spellStart"/>
      <w:r>
        <w:rPr>
          <w:rFonts w:ascii="Arial" w:hAnsi="Arial" w:cs="Arial"/>
          <w:bCs/>
        </w:rPr>
        <w:t>Abwehrler</w:t>
      </w:r>
      <w:proofErr w:type="spellEnd"/>
    </w:p>
    <w:p w14:paraId="7031EE51" w14:textId="53F04B9F" w:rsidR="00B13B26" w:rsidRDefault="00B13B26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>- Unterscheidung mit OP-Mützen</w:t>
      </w:r>
    </w:p>
    <w:p w14:paraId="2F3CA9F4" w14:textId="77777777" w:rsidR="00B13B26" w:rsidRDefault="00B13B26" w:rsidP="00623D2D">
      <w:pPr>
        <w:rPr>
          <w:rFonts w:ascii="Arial" w:hAnsi="Arial" w:cs="Arial"/>
          <w:bCs/>
        </w:rPr>
      </w:pPr>
    </w:p>
    <w:p w14:paraId="445A7FB7" w14:textId="39D2C697" w:rsidR="00B13B26" w:rsidRDefault="00B13B26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- 6 Mia-Hirten, die unabhängig sind, können mit ihren Pool-Nudeln Hirtenstäben jegliche Teammitglieder berühren. Wird jemand gefangen, muss er mit dem Hirten-Mia 30 Sekunden am Fleck stehen bleiben (Mia nimmt Zeit)</w:t>
      </w:r>
    </w:p>
    <w:p w14:paraId="759BFFCF" w14:textId="77777777" w:rsidR="00B13B26" w:rsidRDefault="00B13B26" w:rsidP="00623D2D">
      <w:pPr>
        <w:rPr>
          <w:rFonts w:ascii="Arial" w:hAnsi="Arial" w:cs="Arial"/>
          <w:bCs/>
        </w:rPr>
      </w:pPr>
    </w:p>
    <w:p w14:paraId="47739F22" w14:textId="52055DF5" w:rsidR="00B13B26" w:rsidRDefault="00B13B26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- </w:t>
      </w:r>
      <w:r w:rsidR="005A7238">
        <w:rPr>
          <w:rFonts w:ascii="Arial" w:hAnsi="Arial" w:cs="Arial"/>
          <w:bCs/>
        </w:rPr>
        <w:t>Flatterband für Markierung Angreifer muss mindestens 3 Felder herausschauen, wenn nicht, zurück in die Weide</w:t>
      </w:r>
    </w:p>
    <w:p w14:paraId="19A68007" w14:textId="77777777" w:rsidR="005A7238" w:rsidRDefault="005A7238" w:rsidP="00623D2D">
      <w:pPr>
        <w:rPr>
          <w:rFonts w:ascii="Arial" w:hAnsi="Arial" w:cs="Arial"/>
          <w:bCs/>
        </w:rPr>
      </w:pPr>
    </w:p>
    <w:p w14:paraId="0AAFA704" w14:textId="5C297E0D" w:rsidR="005A7238" w:rsidRDefault="005A7238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- Markierung der Teams mit OP</w:t>
      </w:r>
      <w:r w:rsidR="00520673">
        <w:rPr>
          <w:rFonts w:ascii="Arial" w:hAnsi="Arial" w:cs="Arial"/>
          <w:bCs/>
        </w:rPr>
        <w:t>-</w:t>
      </w:r>
      <w:r>
        <w:rPr>
          <w:rFonts w:ascii="Arial" w:hAnsi="Arial" w:cs="Arial"/>
          <w:bCs/>
        </w:rPr>
        <w:t>Mützen</w:t>
      </w:r>
    </w:p>
    <w:p w14:paraId="6295F6B9" w14:textId="77777777" w:rsidR="005A7238" w:rsidRDefault="005A7238" w:rsidP="00623D2D">
      <w:pPr>
        <w:rPr>
          <w:rFonts w:ascii="Arial" w:hAnsi="Arial" w:cs="Arial"/>
          <w:bCs/>
        </w:rPr>
      </w:pPr>
    </w:p>
    <w:p w14:paraId="2C4CADBB" w14:textId="510F51FF" w:rsidR="005A7238" w:rsidRDefault="005A7238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- Wertung: pro Weide sitzt ein Mia, der die erfolgreichen Catches zählt</w:t>
      </w:r>
    </w:p>
    <w:p w14:paraId="7833C828" w14:textId="77777777" w:rsidR="001067CB" w:rsidRDefault="001067CB" w:rsidP="00623D2D">
      <w:pPr>
        <w:rPr>
          <w:rFonts w:ascii="Arial" w:hAnsi="Arial" w:cs="Arial"/>
          <w:bCs/>
        </w:rPr>
      </w:pPr>
    </w:p>
    <w:p w14:paraId="163B8A3C" w14:textId="4E804AF4" w:rsidR="001067CB" w:rsidRDefault="001067CB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- 4 Springer, die die Schafe zurücktragen</w:t>
      </w:r>
    </w:p>
    <w:p w14:paraId="0BDE06AF" w14:textId="77777777" w:rsidR="006E4705" w:rsidRDefault="006E4705" w:rsidP="00623D2D">
      <w:pPr>
        <w:rPr>
          <w:rFonts w:ascii="Arial" w:hAnsi="Arial" w:cs="Arial"/>
          <w:bCs/>
        </w:rPr>
      </w:pPr>
    </w:p>
    <w:p w14:paraId="737266CA" w14:textId="5BB6E105" w:rsidR="006E4705" w:rsidRDefault="006E4705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- um einen Punkt zu bekommen</w:t>
      </w:r>
      <w:r w:rsidR="00520673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muss das gegnerische Schaf auf die eigene Weide getragen werden</w:t>
      </w:r>
    </w:p>
    <w:p w14:paraId="723BD5DF" w14:textId="77777777" w:rsidR="005A7238" w:rsidRDefault="005A7238" w:rsidP="00623D2D">
      <w:pPr>
        <w:rPr>
          <w:rFonts w:ascii="Arial" w:hAnsi="Arial" w:cs="Arial"/>
          <w:bCs/>
        </w:rPr>
      </w:pPr>
    </w:p>
    <w:p w14:paraId="5470435C" w14:textId="77777777" w:rsidR="00317BD6" w:rsidRDefault="00317BD6" w:rsidP="00623D2D">
      <w:pPr>
        <w:rPr>
          <w:rFonts w:ascii="Arial" w:hAnsi="Arial" w:cs="Arial"/>
          <w:bCs/>
        </w:rPr>
      </w:pPr>
    </w:p>
    <w:p w14:paraId="1258309A" w14:textId="1441AE88" w:rsidR="00317BD6" w:rsidRDefault="00317BD6" w:rsidP="00623D2D">
      <w:pPr>
        <w:rPr>
          <w:rFonts w:ascii="Arial" w:hAnsi="Arial" w:cs="Arial"/>
          <w:bCs/>
        </w:rPr>
      </w:pPr>
      <w:r w:rsidRPr="00317BD6">
        <w:rPr>
          <w:rFonts w:ascii="Arial" w:hAnsi="Arial" w:cs="Arial"/>
          <w:bCs/>
        </w:rPr>
        <w:sym w:font="Wingdings" w:char="F0E0"/>
      </w:r>
      <w:r>
        <w:rPr>
          <w:rFonts w:ascii="Arial" w:hAnsi="Arial" w:cs="Arial"/>
          <w:bCs/>
        </w:rPr>
        <w:t xml:space="preserve"> Tim schreibt die Regeln für das Lager nochmal zusammen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Tim</w:t>
      </w:r>
    </w:p>
    <w:p w14:paraId="1A22F299" w14:textId="77777777" w:rsidR="00317BD6" w:rsidRDefault="00317BD6" w:rsidP="00623D2D">
      <w:pPr>
        <w:rPr>
          <w:rFonts w:ascii="Arial" w:hAnsi="Arial" w:cs="Arial"/>
          <w:bCs/>
        </w:rPr>
      </w:pPr>
    </w:p>
    <w:p w14:paraId="22763F50" w14:textId="77777777" w:rsidR="00317BD6" w:rsidRDefault="00317BD6" w:rsidP="00623D2D">
      <w:pPr>
        <w:rPr>
          <w:rFonts w:ascii="Arial" w:hAnsi="Arial" w:cs="Arial"/>
          <w:bCs/>
        </w:rPr>
      </w:pPr>
    </w:p>
    <w:p w14:paraId="79B66540" w14:textId="77777777" w:rsidR="00317BD6" w:rsidRDefault="00317BD6" w:rsidP="00623D2D">
      <w:pPr>
        <w:rPr>
          <w:rFonts w:ascii="Arial" w:hAnsi="Arial" w:cs="Arial"/>
          <w:bCs/>
        </w:rPr>
      </w:pPr>
    </w:p>
    <w:p w14:paraId="5EC8AFCD" w14:textId="77777777" w:rsidR="00317BD6" w:rsidRDefault="00317BD6" w:rsidP="00623D2D">
      <w:pPr>
        <w:rPr>
          <w:rFonts w:ascii="Arial" w:hAnsi="Arial" w:cs="Arial"/>
          <w:bCs/>
        </w:rPr>
      </w:pPr>
    </w:p>
    <w:p w14:paraId="1B767088" w14:textId="77777777" w:rsidR="00317BD6" w:rsidRDefault="00317BD6" w:rsidP="00623D2D">
      <w:pPr>
        <w:rPr>
          <w:rFonts w:ascii="Arial" w:hAnsi="Arial" w:cs="Arial"/>
          <w:bCs/>
        </w:rPr>
      </w:pPr>
    </w:p>
    <w:p w14:paraId="7453D02B" w14:textId="77777777" w:rsidR="00317BD6" w:rsidRDefault="00317BD6" w:rsidP="00623D2D">
      <w:pPr>
        <w:rPr>
          <w:rFonts w:ascii="Arial" w:hAnsi="Arial" w:cs="Arial"/>
          <w:bCs/>
        </w:rPr>
      </w:pPr>
    </w:p>
    <w:p w14:paraId="75945ED2" w14:textId="29C7E2C8" w:rsidR="005A7238" w:rsidRDefault="005A7238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Material:</w:t>
      </w:r>
      <w:r>
        <w:rPr>
          <w:rFonts w:ascii="Arial" w:hAnsi="Arial" w:cs="Arial"/>
          <w:bCs/>
        </w:rPr>
        <w:tab/>
        <w:t xml:space="preserve">- </w:t>
      </w:r>
      <w:r w:rsidR="001067CB">
        <w:rPr>
          <w:rFonts w:ascii="Arial" w:hAnsi="Arial" w:cs="Arial"/>
          <w:bCs/>
        </w:rPr>
        <w:t>4x Kartonschafe</w:t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  <w:t>Tim</w:t>
      </w:r>
    </w:p>
    <w:p w14:paraId="1A0D52C6" w14:textId="73D393CA" w:rsidR="004F4127" w:rsidRDefault="004F4127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- Lattenholz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Markus / Lager</w:t>
      </w:r>
    </w:p>
    <w:p w14:paraId="5F2E8B23" w14:textId="4736A117" w:rsidR="001067CB" w:rsidRDefault="001067CB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- </w:t>
      </w:r>
      <w:r w:rsidR="006E4705">
        <w:rPr>
          <w:rFonts w:ascii="Arial" w:hAnsi="Arial" w:cs="Arial"/>
          <w:bCs/>
        </w:rPr>
        <w:t>Flatterband</w:t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  <w:t>Lager</w:t>
      </w:r>
    </w:p>
    <w:p w14:paraId="74F945AE" w14:textId="13AA27DE" w:rsidR="006E4705" w:rsidRDefault="006E4705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- Wertungszettel pro Weide</w:t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  <w:t>Niklas</w:t>
      </w:r>
    </w:p>
    <w:p w14:paraId="5C64F92E" w14:textId="0B6CFD69" w:rsidR="006E4705" w:rsidRDefault="006E4705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- OP-Mützen</w:t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  <w:t>Markus</w:t>
      </w:r>
    </w:p>
    <w:p w14:paraId="3435AEA0" w14:textId="3F376F27" w:rsidR="006E4705" w:rsidRDefault="006E4705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- Megafon</w:t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  <w:t>Lager</w:t>
      </w:r>
    </w:p>
    <w:p w14:paraId="77D06101" w14:textId="61CE83B7" w:rsidR="006E4705" w:rsidRDefault="006E4705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- Getränke</w:t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  <w:t>Lager</w:t>
      </w:r>
    </w:p>
    <w:p w14:paraId="77272C2F" w14:textId="61E59CFC" w:rsidR="006E4705" w:rsidRDefault="006E4705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- Rot-Kreuz Kisten</w:t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  <w:t>Lager</w:t>
      </w:r>
    </w:p>
    <w:p w14:paraId="35F8DEF0" w14:textId="6E70DC28" w:rsidR="006E4705" w:rsidRDefault="006E4705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- Apothekenkiste</w:t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  <w:t>Lager</w:t>
      </w:r>
    </w:p>
    <w:p w14:paraId="5CB58DCC" w14:textId="3E89F2AE" w:rsidR="006E4705" w:rsidRDefault="006E4705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- eigen</w:t>
      </w:r>
      <w:r w:rsidR="004F4127">
        <w:rPr>
          <w:rFonts w:ascii="Arial" w:hAnsi="Arial" w:cs="Arial"/>
          <w:bCs/>
        </w:rPr>
        <w:t>e</w:t>
      </w:r>
      <w:r>
        <w:rPr>
          <w:rFonts w:ascii="Arial" w:hAnsi="Arial" w:cs="Arial"/>
          <w:bCs/>
        </w:rPr>
        <w:t xml:space="preserve"> Medikamente</w:t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  <w:t>Lager</w:t>
      </w:r>
    </w:p>
    <w:p w14:paraId="6B4346CE" w14:textId="10EF54B7" w:rsidR="006E4705" w:rsidRPr="004F4127" w:rsidRDefault="006E4705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4F4127">
        <w:rPr>
          <w:rFonts w:ascii="Arial" w:hAnsi="Arial" w:cs="Arial"/>
          <w:bCs/>
        </w:rPr>
        <w:t>- 6 Poolnudel</w:t>
      </w:r>
      <w:r w:rsidR="004F4127">
        <w:rPr>
          <w:rFonts w:ascii="Arial" w:hAnsi="Arial" w:cs="Arial"/>
          <w:bCs/>
        </w:rPr>
        <w:tab/>
      </w:r>
      <w:r w:rsidRPr="004F4127">
        <w:rPr>
          <w:rFonts w:ascii="Arial" w:hAnsi="Arial" w:cs="Arial"/>
          <w:bCs/>
        </w:rPr>
        <w:t>n</w:t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</w:r>
      <w:r w:rsidR="004F4127">
        <w:rPr>
          <w:rFonts w:ascii="Arial" w:hAnsi="Arial" w:cs="Arial"/>
          <w:bCs/>
        </w:rPr>
        <w:tab/>
        <w:t>Lager</w:t>
      </w:r>
    </w:p>
    <w:p w14:paraId="7FB8A07D" w14:textId="77777777" w:rsidR="004F4127" w:rsidRPr="004F4127" w:rsidRDefault="004F4127" w:rsidP="00623D2D">
      <w:pPr>
        <w:rPr>
          <w:rFonts w:ascii="Arial" w:hAnsi="Arial" w:cs="Arial"/>
          <w:bCs/>
        </w:rPr>
      </w:pPr>
    </w:p>
    <w:p w14:paraId="20C25060" w14:textId="2E33C8C5" w:rsidR="004F4127" w:rsidRPr="004F4127" w:rsidRDefault="004F4127" w:rsidP="00623D2D">
      <w:pPr>
        <w:rPr>
          <w:rFonts w:ascii="Arial" w:hAnsi="Arial" w:cs="Arial"/>
          <w:bCs/>
        </w:rPr>
      </w:pPr>
      <w:r w:rsidRPr="004F4127">
        <w:rPr>
          <w:rFonts w:ascii="Arial" w:hAnsi="Arial" w:cs="Arial"/>
          <w:bCs/>
          <w:lang w:val="en-GB"/>
        </w:rPr>
        <w:sym w:font="Wingdings" w:char="F0E0"/>
      </w:r>
      <w:r w:rsidRPr="004F4127">
        <w:rPr>
          <w:rFonts w:ascii="Arial" w:hAnsi="Arial" w:cs="Arial"/>
          <w:bCs/>
        </w:rPr>
        <w:t xml:space="preserve"> Preise</w:t>
      </w:r>
      <w:r w:rsidRPr="004F4127">
        <w:rPr>
          <w:rFonts w:ascii="Arial" w:hAnsi="Arial" w:cs="Arial"/>
          <w:bCs/>
        </w:rPr>
        <w:tab/>
      </w:r>
      <w:r w:rsidRPr="004F4127">
        <w:rPr>
          <w:rFonts w:ascii="Arial" w:hAnsi="Arial" w:cs="Arial"/>
          <w:bCs/>
        </w:rPr>
        <w:tab/>
      </w:r>
      <w:r w:rsidRPr="004F4127">
        <w:rPr>
          <w:rFonts w:ascii="Arial" w:hAnsi="Arial" w:cs="Arial"/>
          <w:bCs/>
        </w:rPr>
        <w:tab/>
      </w:r>
      <w:r w:rsidRPr="004F4127">
        <w:rPr>
          <w:rFonts w:ascii="Arial" w:hAnsi="Arial" w:cs="Arial"/>
          <w:bCs/>
        </w:rPr>
        <w:tab/>
      </w:r>
      <w:r w:rsidRPr="004F4127">
        <w:rPr>
          <w:rFonts w:ascii="Arial" w:hAnsi="Arial" w:cs="Arial"/>
          <w:bCs/>
        </w:rPr>
        <w:tab/>
      </w:r>
      <w:r w:rsidRPr="004F4127">
        <w:rPr>
          <w:rFonts w:ascii="Arial" w:hAnsi="Arial" w:cs="Arial"/>
          <w:bCs/>
        </w:rPr>
        <w:tab/>
      </w:r>
      <w:r w:rsidRPr="004F4127">
        <w:rPr>
          <w:rFonts w:ascii="Arial" w:hAnsi="Arial" w:cs="Arial"/>
          <w:bCs/>
        </w:rPr>
        <w:tab/>
      </w:r>
      <w:r w:rsidRPr="004F4127">
        <w:rPr>
          <w:rFonts w:ascii="Arial" w:hAnsi="Arial" w:cs="Arial"/>
          <w:bCs/>
        </w:rPr>
        <w:tab/>
      </w:r>
      <w:r w:rsidRPr="004F4127">
        <w:rPr>
          <w:rFonts w:ascii="Arial" w:hAnsi="Arial" w:cs="Arial"/>
          <w:bCs/>
        </w:rPr>
        <w:tab/>
      </w:r>
      <w:r w:rsidRPr="004F4127">
        <w:rPr>
          <w:rFonts w:ascii="Arial" w:hAnsi="Arial" w:cs="Arial"/>
          <w:bCs/>
        </w:rPr>
        <w:tab/>
        <w:t>Küche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14:paraId="0F294C2E" w14:textId="77777777" w:rsidR="006E4705" w:rsidRPr="004F4127" w:rsidRDefault="006E4705" w:rsidP="00623D2D">
      <w:pPr>
        <w:rPr>
          <w:rFonts w:ascii="Arial" w:hAnsi="Arial" w:cs="Arial"/>
          <w:bCs/>
        </w:rPr>
      </w:pPr>
    </w:p>
    <w:p w14:paraId="405EBE70" w14:textId="2F298884" w:rsidR="006E4705" w:rsidRPr="006E4705" w:rsidRDefault="006E4705" w:rsidP="00623D2D">
      <w:pPr>
        <w:rPr>
          <w:rFonts w:ascii="Arial" w:hAnsi="Arial" w:cs="Arial"/>
          <w:bCs/>
          <w:lang w:val="en-GB"/>
        </w:rPr>
      </w:pPr>
      <w:r w:rsidRPr="006E4705">
        <w:rPr>
          <w:rFonts w:ascii="Arial" w:hAnsi="Arial" w:cs="Arial"/>
          <w:bCs/>
          <w:lang w:val="en-GB"/>
        </w:rPr>
        <w:t>Mia-</w:t>
      </w:r>
      <w:proofErr w:type="spellStart"/>
      <w:r w:rsidRPr="006E4705">
        <w:rPr>
          <w:rFonts w:ascii="Arial" w:hAnsi="Arial" w:cs="Arial"/>
          <w:bCs/>
          <w:lang w:val="en-GB"/>
        </w:rPr>
        <w:t>Bedrarfsliste</w:t>
      </w:r>
      <w:proofErr w:type="spellEnd"/>
      <w:r w:rsidRPr="006E4705">
        <w:rPr>
          <w:rFonts w:ascii="Arial" w:hAnsi="Arial" w:cs="Arial"/>
          <w:bCs/>
          <w:lang w:val="en-GB"/>
        </w:rPr>
        <w:t>:</w:t>
      </w:r>
    </w:p>
    <w:p w14:paraId="59B0B8A7" w14:textId="4439A6F6" w:rsidR="006E4705" w:rsidRDefault="006E4705" w:rsidP="00623D2D">
      <w:pPr>
        <w:rPr>
          <w:rFonts w:ascii="Arial" w:hAnsi="Arial" w:cs="Arial"/>
          <w:bCs/>
          <w:lang w:val="en-GB"/>
        </w:rPr>
      </w:pPr>
      <w:r w:rsidRPr="006E4705">
        <w:rPr>
          <w:rFonts w:ascii="Arial" w:hAnsi="Arial" w:cs="Arial"/>
          <w:bCs/>
          <w:lang w:val="en-GB"/>
        </w:rPr>
        <w:tab/>
      </w:r>
      <w:r w:rsidRPr="006E4705">
        <w:rPr>
          <w:rFonts w:ascii="Arial" w:hAnsi="Arial" w:cs="Arial"/>
          <w:bCs/>
          <w:lang w:val="en-GB"/>
        </w:rPr>
        <w:tab/>
        <w:t xml:space="preserve">- </w:t>
      </w:r>
      <w:r>
        <w:rPr>
          <w:rFonts w:ascii="Arial" w:hAnsi="Arial" w:cs="Arial"/>
          <w:bCs/>
          <w:lang w:val="en-GB"/>
        </w:rPr>
        <w:t>6</w:t>
      </w:r>
      <w:r w:rsidRPr="006E4705">
        <w:rPr>
          <w:rFonts w:ascii="Arial" w:hAnsi="Arial" w:cs="Arial"/>
          <w:bCs/>
          <w:lang w:val="en-GB"/>
        </w:rPr>
        <w:t>x Hirte</w:t>
      </w:r>
    </w:p>
    <w:p w14:paraId="58AF4D75" w14:textId="07BA0D70" w:rsidR="006E4705" w:rsidRDefault="006E4705" w:rsidP="00623D2D">
      <w:pPr>
        <w:rPr>
          <w:rFonts w:ascii="Arial" w:hAnsi="Arial" w:cs="Arial"/>
          <w:bCs/>
          <w:lang w:val="en-GB"/>
        </w:rPr>
      </w:pPr>
      <w:r>
        <w:rPr>
          <w:rFonts w:ascii="Arial" w:hAnsi="Arial" w:cs="Arial"/>
          <w:bCs/>
          <w:lang w:val="en-GB"/>
        </w:rPr>
        <w:tab/>
      </w:r>
      <w:r>
        <w:rPr>
          <w:rFonts w:ascii="Arial" w:hAnsi="Arial" w:cs="Arial"/>
          <w:bCs/>
          <w:lang w:val="en-GB"/>
        </w:rPr>
        <w:tab/>
        <w:t xml:space="preserve">- 2x </w:t>
      </w:r>
      <w:proofErr w:type="spellStart"/>
      <w:r>
        <w:rPr>
          <w:rFonts w:ascii="Arial" w:hAnsi="Arial" w:cs="Arial"/>
          <w:bCs/>
          <w:lang w:val="en-GB"/>
        </w:rPr>
        <w:t>Weidenmia</w:t>
      </w:r>
      <w:proofErr w:type="spellEnd"/>
    </w:p>
    <w:p w14:paraId="7382A492" w14:textId="7CC38C2A" w:rsidR="006E4705" w:rsidRDefault="006E4705" w:rsidP="00623D2D">
      <w:pPr>
        <w:rPr>
          <w:rFonts w:ascii="Arial" w:hAnsi="Arial" w:cs="Arial"/>
          <w:bCs/>
          <w:lang w:val="en-GB"/>
        </w:rPr>
      </w:pPr>
      <w:r>
        <w:rPr>
          <w:rFonts w:ascii="Arial" w:hAnsi="Arial" w:cs="Arial"/>
          <w:bCs/>
          <w:lang w:val="en-GB"/>
        </w:rPr>
        <w:tab/>
      </w:r>
      <w:r>
        <w:rPr>
          <w:rFonts w:ascii="Arial" w:hAnsi="Arial" w:cs="Arial"/>
          <w:bCs/>
          <w:lang w:val="en-GB"/>
        </w:rPr>
        <w:tab/>
        <w:t xml:space="preserve">- 4x </w:t>
      </w:r>
      <w:proofErr w:type="spellStart"/>
      <w:r>
        <w:rPr>
          <w:rFonts w:ascii="Arial" w:hAnsi="Arial" w:cs="Arial"/>
          <w:bCs/>
          <w:lang w:val="en-GB"/>
        </w:rPr>
        <w:t>Rückträger</w:t>
      </w:r>
      <w:proofErr w:type="spellEnd"/>
    </w:p>
    <w:p w14:paraId="1486DE72" w14:textId="2680E60D" w:rsidR="006E4705" w:rsidRPr="006E4705" w:rsidRDefault="006E4705" w:rsidP="00623D2D">
      <w:pPr>
        <w:rPr>
          <w:rFonts w:ascii="Arial" w:hAnsi="Arial" w:cs="Arial"/>
          <w:bCs/>
          <w:lang w:val="en-GB"/>
        </w:rPr>
      </w:pPr>
      <w:r>
        <w:rPr>
          <w:rFonts w:ascii="Arial" w:hAnsi="Arial" w:cs="Arial"/>
          <w:bCs/>
          <w:lang w:val="en-GB"/>
        </w:rPr>
        <w:tab/>
      </w:r>
      <w:r>
        <w:rPr>
          <w:rFonts w:ascii="Arial" w:hAnsi="Arial" w:cs="Arial"/>
          <w:bCs/>
          <w:lang w:val="en-GB"/>
        </w:rPr>
        <w:tab/>
        <w:t xml:space="preserve">- 1x </w:t>
      </w:r>
      <w:proofErr w:type="spellStart"/>
      <w:r>
        <w:rPr>
          <w:rFonts w:ascii="Arial" w:hAnsi="Arial" w:cs="Arial"/>
          <w:bCs/>
          <w:lang w:val="en-GB"/>
        </w:rPr>
        <w:t>Versorgungsstationsmia</w:t>
      </w:r>
      <w:proofErr w:type="spellEnd"/>
    </w:p>
    <w:p w14:paraId="5123EBCB" w14:textId="113ABBC5" w:rsidR="006E4705" w:rsidRDefault="006E4705" w:rsidP="00623D2D">
      <w:pPr>
        <w:rPr>
          <w:rFonts w:ascii="Arial" w:hAnsi="Arial" w:cs="Arial"/>
          <w:bCs/>
          <w:lang w:val="en-GB"/>
        </w:rPr>
      </w:pPr>
      <w:r w:rsidRPr="006E4705">
        <w:rPr>
          <w:rFonts w:ascii="Arial" w:hAnsi="Arial" w:cs="Arial"/>
          <w:bCs/>
          <w:lang w:val="en-GB"/>
        </w:rPr>
        <w:tab/>
      </w:r>
      <w:r w:rsidRPr="006E4705">
        <w:rPr>
          <w:rFonts w:ascii="Arial" w:hAnsi="Arial" w:cs="Arial"/>
          <w:bCs/>
          <w:lang w:val="en-GB"/>
        </w:rPr>
        <w:tab/>
      </w:r>
      <w:r>
        <w:rPr>
          <w:rFonts w:ascii="Arial" w:hAnsi="Arial" w:cs="Arial"/>
          <w:bCs/>
          <w:lang w:val="en-GB"/>
        </w:rPr>
        <w:t>- 1x Film</w:t>
      </w:r>
    </w:p>
    <w:p w14:paraId="28A1E1AB" w14:textId="07BE3D9E" w:rsidR="006E4705" w:rsidRDefault="006E4705" w:rsidP="00623D2D">
      <w:pPr>
        <w:rPr>
          <w:rFonts w:ascii="Arial" w:hAnsi="Arial" w:cs="Arial"/>
          <w:bCs/>
          <w:lang w:val="en-GB"/>
        </w:rPr>
      </w:pPr>
      <w:r>
        <w:rPr>
          <w:rFonts w:ascii="Arial" w:hAnsi="Arial" w:cs="Arial"/>
          <w:bCs/>
          <w:lang w:val="en-GB"/>
        </w:rPr>
        <w:tab/>
      </w:r>
      <w:r>
        <w:rPr>
          <w:rFonts w:ascii="Arial" w:hAnsi="Arial" w:cs="Arial"/>
          <w:bCs/>
          <w:lang w:val="en-GB"/>
        </w:rPr>
        <w:tab/>
        <w:t>- 1x Foto</w:t>
      </w:r>
    </w:p>
    <w:p w14:paraId="67A78C92" w14:textId="77777777" w:rsidR="006E4705" w:rsidRDefault="006E4705" w:rsidP="00623D2D">
      <w:pPr>
        <w:rPr>
          <w:rFonts w:ascii="Arial" w:hAnsi="Arial" w:cs="Arial"/>
          <w:bCs/>
          <w:lang w:val="en-GB"/>
        </w:rPr>
      </w:pPr>
    </w:p>
    <w:p w14:paraId="2B9DF5E1" w14:textId="501872AF" w:rsidR="006E4705" w:rsidRPr="006E4705" w:rsidRDefault="006E4705" w:rsidP="00623D2D">
      <w:pPr>
        <w:rPr>
          <w:rFonts w:ascii="Arial" w:hAnsi="Arial" w:cs="Arial"/>
          <w:bCs/>
        </w:rPr>
      </w:pPr>
      <w:r>
        <w:rPr>
          <w:rFonts w:ascii="Arial" w:hAnsi="Arial" w:cs="Arial"/>
          <w:bCs/>
          <w:lang w:val="en-GB"/>
        </w:rPr>
        <w:tab/>
      </w:r>
      <w:r>
        <w:rPr>
          <w:rFonts w:ascii="Arial" w:hAnsi="Arial" w:cs="Arial"/>
          <w:bCs/>
          <w:lang w:val="en-GB"/>
        </w:rPr>
        <w:tab/>
      </w:r>
      <w:r w:rsidRPr="006E4705">
        <w:rPr>
          <w:rFonts w:ascii="Arial" w:hAnsi="Arial" w:cs="Arial"/>
          <w:bCs/>
          <w:lang w:val="en-GB"/>
        </w:rPr>
        <w:sym w:font="Wingdings" w:char="F0E0"/>
      </w:r>
      <w:r w:rsidRPr="006E4705">
        <w:rPr>
          <w:rFonts w:ascii="Arial" w:hAnsi="Arial" w:cs="Arial"/>
          <w:bCs/>
        </w:rPr>
        <w:t xml:space="preserve"> Rest läuft aktiv im S</w:t>
      </w:r>
      <w:r>
        <w:rPr>
          <w:rFonts w:ascii="Arial" w:hAnsi="Arial" w:cs="Arial"/>
          <w:bCs/>
        </w:rPr>
        <w:t>pielfeld</w:t>
      </w:r>
    </w:p>
    <w:p w14:paraId="6D4EC1E5" w14:textId="3C3A0892" w:rsidR="005542A0" w:rsidRPr="006E4705" w:rsidRDefault="005542A0">
      <w:pPr>
        <w:rPr>
          <w:rFonts w:ascii="Arial" w:hAnsi="Arial" w:cs="Arial"/>
          <w:bCs/>
        </w:rPr>
      </w:pPr>
      <w:r w:rsidRPr="006E4705">
        <w:rPr>
          <w:rFonts w:ascii="Arial" w:hAnsi="Arial" w:cs="Arial"/>
          <w:bCs/>
        </w:rPr>
        <w:br w:type="page"/>
      </w:r>
    </w:p>
    <w:p w14:paraId="01716A47" w14:textId="77777777" w:rsidR="005542A0" w:rsidRPr="006E4705" w:rsidRDefault="005542A0" w:rsidP="00623D2D">
      <w:pPr>
        <w:rPr>
          <w:rFonts w:ascii="Arial" w:hAnsi="Arial" w:cs="Arial"/>
          <w:b/>
          <w:sz w:val="28"/>
          <w:szCs w:val="28"/>
        </w:rPr>
      </w:pPr>
    </w:p>
    <w:p w14:paraId="7368827A" w14:textId="4BF069AB" w:rsidR="00623D2D" w:rsidRDefault="00A56E54" w:rsidP="00623D2D">
      <w:pPr>
        <w:rPr>
          <w:rFonts w:ascii="Arial" w:hAnsi="Arial" w:cs="Arial"/>
          <w:b/>
          <w:sz w:val="28"/>
          <w:szCs w:val="28"/>
          <w:vertAlign w:val="superscript"/>
        </w:rPr>
      </w:pPr>
      <w:r>
        <w:rPr>
          <w:rFonts w:ascii="Arial" w:hAnsi="Arial" w:cs="Arial"/>
          <w:b/>
          <w:sz w:val="28"/>
          <w:szCs w:val="28"/>
        </w:rPr>
        <w:t>Montag</w:t>
      </w:r>
      <w:r w:rsidR="001A09EF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17</w:t>
      </w:r>
      <w:r w:rsidR="001A09EF">
        <w:rPr>
          <w:rFonts w:ascii="Arial" w:hAnsi="Arial" w:cs="Arial"/>
          <w:b/>
          <w:sz w:val="28"/>
          <w:szCs w:val="28"/>
        </w:rPr>
        <w:t>.08.202</w:t>
      </w:r>
      <w:r>
        <w:rPr>
          <w:rFonts w:ascii="Arial" w:hAnsi="Arial" w:cs="Arial"/>
          <w:b/>
          <w:sz w:val="28"/>
          <w:szCs w:val="28"/>
        </w:rPr>
        <w:t>6</w:t>
      </w:r>
      <w:r w:rsidR="001A09EF">
        <w:rPr>
          <w:rFonts w:ascii="Arial" w:hAnsi="Arial" w:cs="Arial"/>
          <w:b/>
          <w:sz w:val="28"/>
          <w:szCs w:val="28"/>
        </w:rPr>
        <w:t xml:space="preserve">  </w:t>
      </w:r>
      <w:r w:rsidR="00623D2D">
        <w:rPr>
          <w:rFonts w:ascii="Arial" w:hAnsi="Arial" w:cs="Arial"/>
          <w:b/>
          <w:sz w:val="28"/>
          <w:szCs w:val="28"/>
        </w:rPr>
        <w:t>- abends:</w:t>
      </w:r>
      <w:r w:rsidR="00623D2D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  <w:u w:val="single"/>
        </w:rPr>
        <w:t>Stargast Schäfer / 1,2 oder 3</w:t>
      </w:r>
    </w:p>
    <w:p w14:paraId="0B627DE1" w14:textId="77777777" w:rsidR="00623D2D" w:rsidRPr="00593DF4" w:rsidRDefault="00623D2D" w:rsidP="00623D2D">
      <w:pPr>
        <w:rPr>
          <w:rFonts w:ascii="Arial" w:hAnsi="Arial" w:cs="Arial"/>
          <w:sz w:val="20"/>
          <w:szCs w:val="20"/>
        </w:rPr>
      </w:pPr>
    </w:p>
    <w:p w14:paraId="5C83E871" w14:textId="77777777" w:rsidR="00623D2D" w:rsidRPr="00593DF4" w:rsidRDefault="00623D2D" w:rsidP="00623D2D">
      <w:pPr>
        <w:rPr>
          <w:rFonts w:ascii="Arial" w:hAnsi="Arial" w:cs="Arial"/>
          <w:b/>
          <w:sz w:val="20"/>
          <w:szCs w:val="20"/>
        </w:rPr>
      </w:pPr>
      <w:r w:rsidRPr="00593DF4">
        <w:rPr>
          <w:rFonts w:ascii="Arial" w:hAnsi="Arial" w:cs="Arial"/>
          <w:b/>
          <w:sz w:val="20"/>
          <w:szCs w:val="20"/>
        </w:rPr>
        <w:tab/>
      </w:r>
    </w:p>
    <w:p w14:paraId="24454E03" w14:textId="77777777" w:rsidR="001A09EF" w:rsidRDefault="001A09EF" w:rsidP="001A09E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Beschreibung:</w:t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  <w:t>Verantwortlich:</w:t>
      </w:r>
    </w:p>
    <w:p w14:paraId="034F758A" w14:textId="0C4D3C05" w:rsidR="00623D2D" w:rsidRDefault="00623D2D" w:rsidP="00623D2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7C42A362" w14:textId="08963E37" w:rsidR="00C01A09" w:rsidRPr="004C48EA" w:rsidRDefault="00C01A09" w:rsidP="00623D2D">
      <w:pPr>
        <w:rPr>
          <w:rFonts w:ascii="Arial" w:hAnsi="Arial" w:cs="Arial"/>
          <w:b/>
          <w:bCs/>
        </w:rPr>
      </w:pPr>
      <w:r w:rsidRPr="004C48EA">
        <w:rPr>
          <w:rFonts w:ascii="Arial" w:hAnsi="Arial" w:cs="Arial"/>
          <w:b/>
          <w:bCs/>
        </w:rPr>
        <w:t>Stargast:</w:t>
      </w:r>
    </w:p>
    <w:p w14:paraId="7850DFC7" w14:textId="29B25BB2" w:rsidR="00C01A09" w:rsidRDefault="00C01A09" w:rsidP="00623D2D">
      <w:pPr>
        <w:rPr>
          <w:rFonts w:ascii="Arial" w:hAnsi="Arial" w:cs="Arial"/>
        </w:rPr>
      </w:pPr>
      <w:r>
        <w:rPr>
          <w:rFonts w:ascii="Arial" w:hAnsi="Arial" w:cs="Arial"/>
        </w:rPr>
        <w:tab/>
        <w:t>- Niklas fragt Schäfer bei der Dobelmühle an</w:t>
      </w:r>
    </w:p>
    <w:p w14:paraId="22F1E60F" w14:textId="3468733D" w:rsidR="00C01A09" w:rsidRDefault="00C01A09" w:rsidP="00623D2D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- Samuel fragt Schäferin in </w:t>
      </w:r>
      <w:proofErr w:type="spellStart"/>
      <w:r>
        <w:rPr>
          <w:rFonts w:ascii="Arial" w:hAnsi="Arial" w:cs="Arial"/>
        </w:rPr>
        <w:t>Ampfelbronn</w:t>
      </w:r>
      <w:proofErr w:type="spellEnd"/>
      <w:r>
        <w:rPr>
          <w:rFonts w:ascii="Arial" w:hAnsi="Arial" w:cs="Arial"/>
        </w:rPr>
        <w:t xml:space="preserve"> an</w:t>
      </w:r>
    </w:p>
    <w:p w14:paraId="446E10C5" w14:textId="79D7D8C3" w:rsidR="00C01A09" w:rsidRDefault="00C01A09" w:rsidP="00623D2D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- Markus </w:t>
      </w:r>
      <w:r w:rsidR="00671ADC">
        <w:rPr>
          <w:rFonts w:ascii="Arial" w:hAnsi="Arial" w:cs="Arial"/>
        </w:rPr>
        <w:t>s</w:t>
      </w:r>
      <w:r>
        <w:rPr>
          <w:rFonts w:ascii="Arial" w:hAnsi="Arial" w:cs="Arial"/>
        </w:rPr>
        <w:t>cha</w:t>
      </w:r>
      <w:r w:rsidR="00671ADC">
        <w:rPr>
          <w:rFonts w:ascii="Arial" w:hAnsi="Arial" w:cs="Arial"/>
        </w:rPr>
        <w:t>u</w:t>
      </w:r>
      <w:r>
        <w:rPr>
          <w:rFonts w:ascii="Arial" w:hAnsi="Arial" w:cs="Arial"/>
        </w:rPr>
        <w:t>t nach Alternativ-Schäfer</w:t>
      </w:r>
      <w:r w:rsidR="00520673">
        <w:rPr>
          <w:rFonts w:ascii="Arial" w:hAnsi="Arial" w:cs="Arial"/>
        </w:rPr>
        <w:tab/>
      </w:r>
      <w:r w:rsidR="00520673">
        <w:rPr>
          <w:rFonts w:ascii="Arial" w:hAnsi="Arial" w:cs="Arial"/>
        </w:rPr>
        <w:tab/>
      </w:r>
      <w:r w:rsidR="00520673">
        <w:rPr>
          <w:rFonts w:ascii="Arial" w:hAnsi="Arial" w:cs="Arial"/>
        </w:rPr>
        <w:tab/>
      </w:r>
      <w:r w:rsidR="00520673">
        <w:rPr>
          <w:rFonts w:ascii="Arial" w:hAnsi="Arial" w:cs="Arial"/>
        </w:rPr>
        <w:tab/>
        <w:t>Markus</w:t>
      </w:r>
    </w:p>
    <w:p w14:paraId="6D92D8F6" w14:textId="77777777" w:rsidR="00C01A09" w:rsidRDefault="00C01A09" w:rsidP="00623D2D">
      <w:pPr>
        <w:rPr>
          <w:rFonts w:ascii="Arial" w:hAnsi="Arial" w:cs="Arial"/>
        </w:rPr>
      </w:pPr>
    </w:p>
    <w:p w14:paraId="3A62E404" w14:textId="44913EE6" w:rsidR="00C20445" w:rsidRDefault="00242F05" w:rsidP="00623D2D">
      <w:pPr>
        <w:rPr>
          <w:rFonts w:ascii="Arial" w:hAnsi="Arial" w:cs="Arial"/>
        </w:rPr>
      </w:pPr>
      <w:r>
        <w:rPr>
          <w:rFonts w:ascii="Arial" w:hAnsi="Arial" w:cs="Arial"/>
        </w:rPr>
        <w:t>Wenn Stargast</w:t>
      </w:r>
      <w:r w:rsidR="00C01A09">
        <w:rPr>
          <w:rFonts w:ascii="Arial" w:hAnsi="Arial" w:cs="Arial"/>
        </w:rPr>
        <w:t>:</w:t>
      </w:r>
    </w:p>
    <w:p w14:paraId="65626825" w14:textId="2CEB29F6" w:rsidR="004C48EA" w:rsidRDefault="004C48EA" w:rsidP="00623D2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4C48EA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zuerst Stargast, dann im Anschluss 1,2 oder</w:t>
      </w:r>
      <w:r w:rsidR="00317BD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3</w:t>
      </w:r>
    </w:p>
    <w:p w14:paraId="35A98B9A" w14:textId="77777777" w:rsidR="004C48EA" w:rsidRDefault="004C48EA" w:rsidP="00623D2D">
      <w:pPr>
        <w:rPr>
          <w:rFonts w:ascii="Arial" w:hAnsi="Arial" w:cs="Arial"/>
        </w:rPr>
      </w:pPr>
    </w:p>
    <w:p w14:paraId="4B043C27" w14:textId="6940263B" w:rsidR="004C48EA" w:rsidRDefault="004C48EA" w:rsidP="00623D2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4C48EA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Stargast Interview + Vorstellung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Markus</w:t>
      </w:r>
    </w:p>
    <w:p w14:paraId="065F32F0" w14:textId="77777777" w:rsidR="004C48EA" w:rsidRDefault="004C48EA" w:rsidP="00623D2D">
      <w:pPr>
        <w:rPr>
          <w:rFonts w:ascii="Arial" w:hAnsi="Arial" w:cs="Arial"/>
        </w:rPr>
      </w:pPr>
    </w:p>
    <w:p w14:paraId="4C4AE8D5" w14:textId="77777777" w:rsidR="004C48EA" w:rsidRDefault="004C48EA" w:rsidP="00623D2D">
      <w:pPr>
        <w:rPr>
          <w:rFonts w:ascii="Arial" w:hAnsi="Arial" w:cs="Arial"/>
        </w:rPr>
      </w:pPr>
    </w:p>
    <w:p w14:paraId="6E9D2D42" w14:textId="136DD744" w:rsidR="004C48EA" w:rsidRPr="004C48EA" w:rsidRDefault="004C48EA" w:rsidP="00623D2D">
      <w:pPr>
        <w:rPr>
          <w:rFonts w:ascii="Arial" w:hAnsi="Arial" w:cs="Arial"/>
          <w:b/>
        </w:rPr>
      </w:pPr>
      <w:r w:rsidRPr="004C48EA">
        <w:rPr>
          <w:rFonts w:ascii="Arial" w:hAnsi="Arial" w:cs="Arial"/>
          <w:b/>
        </w:rPr>
        <w:t>1, 2 oder 3:</w:t>
      </w:r>
    </w:p>
    <w:p w14:paraId="1DCD3000" w14:textId="77777777" w:rsidR="004C48EA" w:rsidRDefault="004C48EA" w:rsidP="00623D2D">
      <w:pPr>
        <w:rPr>
          <w:rFonts w:ascii="Arial" w:hAnsi="Arial" w:cs="Arial"/>
        </w:rPr>
      </w:pPr>
    </w:p>
    <w:p w14:paraId="4F29EFFC" w14:textId="306F6924" w:rsidR="004C48EA" w:rsidRDefault="004C48EA" w:rsidP="00623D2D">
      <w:pPr>
        <w:rPr>
          <w:rFonts w:ascii="Arial" w:hAnsi="Arial" w:cs="Arial"/>
        </w:rPr>
      </w:pPr>
      <w:r>
        <w:rPr>
          <w:rFonts w:ascii="Arial" w:hAnsi="Arial" w:cs="Arial"/>
        </w:rPr>
        <w:t>Material:</w:t>
      </w:r>
      <w:r>
        <w:rPr>
          <w:rFonts w:ascii="Arial" w:hAnsi="Arial" w:cs="Arial"/>
        </w:rPr>
        <w:tab/>
        <w:t xml:space="preserve">- </w:t>
      </w:r>
      <w:r w:rsidR="00525EED">
        <w:rPr>
          <w:rFonts w:ascii="Arial" w:hAnsi="Arial" w:cs="Arial"/>
        </w:rPr>
        <w:t>Sägemehl zur Spielfeldmarkierung</w:t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  <w:t>Markus</w:t>
      </w:r>
    </w:p>
    <w:p w14:paraId="169158EC" w14:textId="45A5C566" w:rsidR="00525EED" w:rsidRDefault="00525EED" w:rsidP="00623D2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Lichter</w:t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0357BB">
        <w:rPr>
          <w:rFonts w:ascii="Arial" w:hAnsi="Arial" w:cs="Arial"/>
        </w:rPr>
        <w:t>Markus</w:t>
      </w:r>
    </w:p>
    <w:p w14:paraId="20FCFF7C" w14:textId="71C865C6" w:rsidR="00525EED" w:rsidRDefault="00525EED" w:rsidP="00623D2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Preise</w:t>
      </w:r>
      <w:r w:rsidR="00671ADC">
        <w:rPr>
          <w:rFonts w:ascii="Arial" w:hAnsi="Arial" w:cs="Arial"/>
        </w:rPr>
        <w:tab/>
        <w:t>Fruchtkaramelle</w:t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  <w:t>Tim</w:t>
      </w:r>
    </w:p>
    <w:p w14:paraId="3829BB00" w14:textId="443E6937" w:rsidR="00525EED" w:rsidRDefault="00525EED" w:rsidP="00671ADC">
      <w:pPr>
        <w:tabs>
          <w:tab w:val="left" w:pos="708"/>
          <w:tab w:val="left" w:pos="1416"/>
          <w:tab w:val="left" w:pos="2124"/>
          <w:tab w:val="left" w:pos="346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Fragen</w:t>
      </w:r>
      <w:r w:rsidR="00C036E7">
        <w:rPr>
          <w:rFonts w:ascii="Arial" w:hAnsi="Arial" w:cs="Arial"/>
        </w:rPr>
        <w:t xml:space="preserve"> min. 50</w:t>
      </w:r>
      <w:r w:rsidR="00C036E7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  <w:t>Niklas</w:t>
      </w:r>
    </w:p>
    <w:p w14:paraId="636E2C46" w14:textId="47A98F90" w:rsidR="00525EED" w:rsidRDefault="00525EED" w:rsidP="00623D2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Präsentation</w:t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  <w:t>Niklas</w:t>
      </w:r>
    </w:p>
    <w:p w14:paraId="5C22268A" w14:textId="44360020" w:rsidR="00525EED" w:rsidRDefault="00525EED" w:rsidP="00623D2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- </w:t>
      </w:r>
      <w:proofErr w:type="spellStart"/>
      <w:r>
        <w:rPr>
          <w:rFonts w:ascii="Arial" w:hAnsi="Arial" w:cs="Arial"/>
        </w:rPr>
        <w:t>Beamer</w:t>
      </w:r>
      <w:proofErr w:type="spellEnd"/>
      <w:r>
        <w:rPr>
          <w:rFonts w:ascii="Arial" w:hAnsi="Arial" w:cs="Arial"/>
        </w:rPr>
        <w:t xml:space="preserve"> + Leinwand</w:t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  <w:t>Lager</w:t>
      </w:r>
    </w:p>
    <w:p w14:paraId="36CCA8DC" w14:textId="7EE5C961" w:rsidR="00525EED" w:rsidRDefault="00525EED" w:rsidP="00623D2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Sho</w:t>
      </w:r>
      <w:r w:rsidR="00671ADC">
        <w:rPr>
          <w:rFonts w:ascii="Arial" w:hAnsi="Arial" w:cs="Arial"/>
        </w:rPr>
        <w:t>w</w:t>
      </w:r>
      <w:r>
        <w:rPr>
          <w:rFonts w:ascii="Arial" w:hAnsi="Arial" w:cs="Arial"/>
        </w:rPr>
        <w:t>master</w:t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  <w:t>Robin</w:t>
      </w:r>
    </w:p>
    <w:p w14:paraId="3EBA0BAE" w14:textId="1122A450" w:rsidR="00525EED" w:rsidRDefault="00525EED" w:rsidP="00623D2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Showmusik</w:t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</w:r>
      <w:r w:rsidR="00671ADC">
        <w:rPr>
          <w:rFonts w:ascii="Arial" w:hAnsi="Arial" w:cs="Arial"/>
        </w:rPr>
        <w:tab/>
        <w:t>Niklas</w:t>
      </w:r>
    </w:p>
    <w:p w14:paraId="76827F46" w14:textId="77777777" w:rsidR="00525EED" w:rsidRPr="0064258C" w:rsidRDefault="00525EED" w:rsidP="00623D2D">
      <w:pPr>
        <w:rPr>
          <w:rFonts w:ascii="Arial" w:hAnsi="Arial" w:cs="Arial"/>
        </w:rPr>
      </w:pPr>
    </w:p>
    <w:sectPr w:rsidR="00525EED" w:rsidRPr="0064258C" w:rsidSect="0030351A">
      <w:headerReference w:type="default" r:id="rId8"/>
      <w:footerReference w:type="default" r:id="rId9"/>
      <w:pgSz w:w="11907" w:h="16839" w:code="9"/>
      <w:pgMar w:top="1134" w:right="1418" w:bottom="1418" w:left="1418" w:header="709" w:footer="12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012A9" w14:textId="77777777" w:rsidR="006737DA" w:rsidRDefault="006737DA">
      <w:r>
        <w:separator/>
      </w:r>
    </w:p>
  </w:endnote>
  <w:endnote w:type="continuationSeparator" w:id="0">
    <w:p w14:paraId="126CC8EC" w14:textId="77777777" w:rsidR="006737DA" w:rsidRDefault="00673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578D3" w14:textId="6E7A650F" w:rsidR="006A7408" w:rsidRPr="00C944A8" w:rsidRDefault="000B2DB5" w:rsidP="00B74AFC">
    <w:pPr>
      <w:pStyle w:val="Fuzeile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310665C" wp14:editId="1733B828">
              <wp:simplePos x="0" y="0"/>
              <wp:positionH relativeFrom="column">
                <wp:posOffset>-105410</wp:posOffset>
              </wp:positionH>
              <wp:positionV relativeFrom="paragraph">
                <wp:posOffset>-19685</wp:posOffset>
              </wp:positionV>
              <wp:extent cx="6172200" cy="0"/>
              <wp:effectExtent l="8890" t="8890" r="10160" b="10160"/>
              <wp:wrapNone/>
              <wp:docPr id="2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833289" id="Line 1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3pt,-1.55pt" to="477.7pt,-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"/>
          </w:pict>
        </mc:Fallback>
      </mc:AlternateContent>
    </w:r>
    <w:r w:rsidR="008D7852">
      <w:rPr>
        <w:rFonts w:ascii="Arial" w:hAnsi="Arial" w:cs="Arial"/>
        <w:sz w:val="16"/>
        <w:szCs w:val="16"/>
      </w:rPr>
      <w:t xml:space="preserve">Tagesgruppe </w:t>
    </w:r>
    <w:r w:rsidR="007E293A">
      <w:rPr>
        <w:rFonts w:ascii="Arial" w:hAnsi="Arial" w:cs="Arial"/>
        <w:sz w:val="16"/>
        <w:szCs w:val="16"/>
      </w:rPr>
      <w:t>4</w:t>
    </w:r>
    <w:r w:rsidR="006A7408" w:rsidRPr="00C944A8">
      <w:rPr>
        <w:rFonts w:ascii="Arial" w:hAnsi="Arial" w:cs="Arial"/>
        <w:sz w:val="16"/>
        <w:szCs w:val="16"/>
      </w:rPr>
      <w:tab/>
      <w:t xml:space="preserve">Seite </w:t>
    </w:r>
    <w:r w:rsidR="006764D7" w:rsidRPr="00C944A8">
      <w:rPr>
        <w:rFonts w:ascii="Arial" w:hAnsi="Arial" w:cs="Arial"/>
        <w:sz w:val="16"/>
        <w:szCs w:val="16"/>
      </w:rPr>
      <w:fldChar w:fldCharType="begin"/>
    </w:r>
    <w:r w:rsidR="006A7408" w:rsidRPr="00C944A8">
      <w:rPr>
        <w:rFonts w:ascii="Arial" w:hAnsi="Arial" w:cs="Arial"/>
        <w:sz w:val="16"/>
        <w:szCs w:val="16"/>
      </w:rPr>
      <w:instrText xml:space="preserve"> PAGE </w:instrText>
    </w:r>
    <w:r w:rsidR="006764D7" w:rsidRPr="00C944A8">
      <w:rPr>
        <w:rFonts w:ascii="Arial" w:hAnsi="Arial" w:cs="Arial"/>
        <w:sz w:val="16"/>
        <w:szCs w:val="16"/>
      </w:rPr>
      <w:fldChar w:fldCharType="separate"/>
    </w:r>
    <w:r w:rsidR="00131F26">
      <w:rPr>
        <w:rFonts w:ascii="Arial" w:hAnsi="Arial" w:cs="Arial"/>
        <w:noProof/>
        <w:sz w:val="16"/>
        <w:szCs w:val="16"/>
      </w:rPr>
      <w:t>1</w:t>
    </w:r>
    <w:r w:rsidR="006764D7" w:rsidRPr="00C944A8">
      <w:rPr>
        <w:rFonts w:ascii="Arial" w:hAnsi="Arial" w:cs="Arial"/>
        <w:sz w:val="16"/>
        <w:szCs w:val="16"/>
      </w:rPr>
      <w:fldChar w:fldCharType="end"/>
    </w:r>
    <w:r w:rsidR="006A7408" w:rsidRPr="00C944A8">
      <w:rPr>
        <w:rFonts w:ascii="Arial" w:hAnsi="Arial" w:cs="Arial"/>
        <w:sz w:val="16"/>
        <w:szCs w:val="16"/>
      </w:rPr>
      <w:t xml:space="preserve"> von </w:t>
    </w:r>
    <w:r w:rsidR="006764D7" w:rsidRPr="00C944A8">
      <w:rPr>
        <w:rStyle w:val="Seitenzahl"/>
        <w:rFonts w:ascii="Arial" w:hAnsi="Arial" w:cs="Arial"/>
        <w:sz w:val="16"/>
        <w:szCs w:val="16"/>
      </w:rPr>
      <w:fldChar w:fldCharType="begin"/>
    </w:r>
    <w:r w:rsidR="006A7408" w:rsidRPr="00C944A8">
      <w:rPr>
        <w:rStyle w:val="Seitenzahl"/>
        <w:rFonts w:ascii="Arial" w:hAnsi="Arial" w:cs="Arial"/>
        <w:sz w:val="16"/>
        <w:szCs w:val="16"/>
      </w:rPr>
      <w:instrText xml:space="preserve"> NUMPAGES </w:instrText>
    </w:r>
    <w:r w:rsidR="006764D7" w:rsidRPr="00C944A8">
      <w:rPr>
        <w:rStyle w:val="Seitenzahl"/>
        <w:rFonts w:ascii="Arial" w:hAnsi="Arial" w:cs="Arial"/>
        <w:sz w:val="16"/>
        <w:szCs w:val="16"/>
      </w:rPr>
      <w:fldChar w:fldCharType="separate"/>
    </w:r>
    <w:r w:rsidR="00131F26">
      <w:rPr>
        <w:rStyle w:val="Seitenzahl"/>
        <w:rFonts w:ascii="Arial" w:hAnsi="Arial" w:cs="Arial"/>
        <w:noProof/>
        <w:sz w:val="16"/>
        <w:szCs w:val="16"/>
      </w:rPr>
      <w:t>2</w:t>
    </w:r>
    <w:r w:rsidR="006764D7" w:rsidRPr="00C944A8">
      <w:rPr>
        <w:rStyle w:val="Seitenzahl"/>
        <w:rFonts w:ascii="Arial" w:hAnsi="Arial" w:cs="Arial"/>
        <w:sz w:val="16"/>
        <w:szCs w:val="16"/>
      </w:rPr>
      <w:fldChar w:fldCharType="end"/>
    </w:r>
    <w:r w:rsidR="006A7408" w:rsidRPr="00C944A8">
      <w:rPr>
        <w:rFonts w:ascii="Arial" w:hAnsi="Arial" w:cs="Arial"/>
        <w:sz w:val="16"/>
        <w:szCs w:val="16"/>
      </w:rPr>
      <w:tab/>
    </w:r>
    <w:r w:rsidR="006764D7" w:rsidRPr="00C944A8">
      <w:rPr>
        <w:rFonts w:ascii="Arial" w:hAnsi="Arial" w:cs="Arial"/>
        <w:sz w:val="16"/>
        <w:szCs w:val="16"/>
      </w:rPr>
      <w:fldChar w:fldCharType="begin"/>
    </w:r>
    <w:r w:rsidR="006A7408" w:rsidRPr="00C944A8">
      <w:rPr>
        <w:rFonts w:ascii="Arial" w:hAnsi="Arial" w:cs="Arial"/>
        <w:sz w:val="16"/>
        <w:szCs w:val="16"/>
      </w:rPr>
      <w:instrText xml:space="preserve"> DATE \@ "dd.MM.yyyy" </w:instrText>
    </w:r>
    <w:r w:rsidR="006764D7" w:rsidRPr="00C944A8">
      <w:rPr>
        <w:rFonts w:ascii="Arial" w:hAnsi="Arial" w:cs="Arial"/>
        <w:sz w:val="16"/>
        <w:szCs w:val="16"/>
      </w:rPr>
      <w:fldChar w:fldCharType="separate"/>
    </w:r>
    <w:r w:rsidR="0085429A">
      <w:rPr>
        <w:rFonts w:ascii="Arial" w:hAnsi="Arial" w:cs="Arial"/>
        <w:noProof/>
        <w:sz w:val="16"/>
        <w:szCs w:val="16"/>
      </w:rPr>
      <w:t>13.05.2026</w:t>
    </w:r>
    <w:r w:rsidR="006764D7" w:rsidRPr="00C944A8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69D2A" w14:textId="77777777" w:rsidR="006737DA" w:rsidRDefault="006737DA">
      <w:r>
        <w:separator/>
      </w:r>
    </w:p>
  </w:footnote>
  <w:footnote w:type="continuationSeparator" w:id="0">
    <w:p w14:paraId="472F42AC" w14:textId="77777777" w:rsidR="006737DA" w:rsidRDefault="00673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0B767" w14:textId="77777777" w:rsidR="006A7408" w:rsidRPr="00C944A8" w:rsidRDefault="00254BAD" w:rsidP="00F4043A">
    <w:pPr>
      <w:pStyle w:val="Kopfzeile"/>
      <w:tabs>
        <w:tab w:val="clear" w:pos="4536"/>
        <w:tab w:val="left" w:pos="4406"/>
      </w:tabs>
      <w:rPr>
        <w:rFonts w:ascii="Arial" w:hAnsi="Arial" w:cs="Arial"/>
        <w:sz w:val="8"/>
        <w:szCs w:val="8"/>
      </w:rPr>
    </w:pPr>
    <w:r>
      <w:rPr>
        <w:rFonts w:ascii="Arial" w:hAnsi="Arial" w:cs="Arial"/>
        <w:noProof/>
      </w:rPr>
      <w:drawing>
        <wp:anchor distT="0" distB="0" distL="114300" distR="114300" simplePos="0" relativeHeight="251640832" behindDoc="0" locked="0" layoutInCell="1" allowOverlap="1" wp14:anchorId="3DBDEF9B" wp14:editId="3A9DF084">
          <wp:simplePos x="0" y="0"/>
          <wp:positionH relativeFrom="column">
            <wp:posOffset>5293360</wp:posOffset>
          </wp:positionH>
          <wp:positionV relativeFrom="paragraph">
            <wp:posOffset>-103505</wp:posOffset>
          </wp:positionV>
          <wp:extent cx="727710" cy="619125"/>
          <wp:effectExtent l="38100" t="38100" r="15240" b="9525"/>
          <wp:wrapNone/>
          <wp:docPr id="1" name="Bild 1" descr="cvjm-logo-fuer-w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vjm-logo-fuer-we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rot="284173">
                    <a:off x="0" y="0"/>
                    <a:ext cx="727710" cy="619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6E8E35B" w14:textId="77777777" w:rsidR="006A7408" w:rsidRPr="00C944A8" w:rsidRDefault="006A7408" w:rsidP="00F4043A">
    <w:pPr>
      <w:pStyle w:val="Kopfzeile"/>
      <w:tabs>
        <w:tab w:val="clear" w:pos="4536"/>
        <w:tab w:val="left" w:pos="4406"/>
      </w:tabs>
      <w:rPr>
        <w:rFonts w:ascii="Arial" w:hAnsi="Arial" w:cs="Arial"/>
        <w:b/>
        <w:bCs/>
        <w:sz w:val="8"/>
        <w:szCs w:val="8"/>
      </w:rPr>
    </w:pPr>
  </w:p>
  <w:p w14:paraId="4F66D421" w14:textId="1B34A49C" w:rsidR="006A7408" w:rsidRPr="001A09EF" w:rsidRDefault="000B2DB5" w:rsidP="00F4043A">
    <w:pPr>
      <w:pStyle w:val="Kopfzeile"/>
      <w:tabs>
        <w:tab w:val="clear" w:pos="4536"/>
        <w:tab w:val="left" w:pos="4406"/>
      </w:tabs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820BE4F" wp14:editId="7B31CC0A">
              <wp:simplePos x="0" y="0"/>
              <wp:positionH relativeFrom="column">
                <wp:posOffset>5918200</wp:posOffset>
              </wp:positionH>
              <wp:positionV relativeFrom="paragraph">
                <wp:posOffset>175895</wp:posOffset>
              </wp:positionV>
              <wp:extent cx="114300" cy="0"/>
              <wp:effectExtent l="12700" t="13970" r="6350" b="5080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4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6DF5A" id="Line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13.85pt" to="47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"/>
          </w:pict>
        </mc:Fallback>
      </mc:AlternateContent>
    </w:r>
    <w:r>
      <w:rPr>
        <w:rFonts w:ascii="Arial" w:hAnsi="Arial" w:cs="Arial"/>
        <w:b/>
        <w:b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06D98B0" wp14:editId="478777EC">
              <wp:simplePos x="0" y="0"/>
              <wp:positionH relativeFrom="column">
                <wp:posOffset>-79375</wp:posOffset>
              </wp:positionH>
              <wp:positionV relativeFrom="paragraph">
                <wp:posOffset>175895</wp:posOffset>
              </wp:positionV>
              <wp:extent cx="5451475" cy="0"/>
              <wp:effectExtent l="6350" t="13970" r="9525" b="508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C9712B" id="Line 9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25pt,13.85pt" to="423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"/>
          </w:pict>
        </mc:Fallback>
      </mc:AlternateContent>
    </w:r>
    <w:r w:rsidR="00C95198">
      <w:rPr>
        <w:rFonts w:ascii="Arial" w:hAnsi="Arial" w:cs="Arial"/>
        <w:b/>
        <w:bCs/>
        <w:sz w:val="20"/>
        <w:szCs w:val="20"/>
      </w:rPr>
      <w:t>CVJM- Holzgerlingen/ Jungschar/ Zeltlager 2</w:t>
    </w:r>
    <w:r w:rsidR="007E293A">
      <w:rPr>
        <w:rFonts w:ascii="Arial" w:hAnsi="Arial" w:cs="Arial"/>
        <w:b/>
        <w:bCs/>
        <w:sz w:val="20"/>
        <w:szCs w:val="20"/>
      </w:rPr>
      <w:t>026</w:t>
    </w:r>
    <w:r w:rsidR="00C95198">
      <w:rPr>
        <w:rFonts w:ascii="Arial" w:hAnsi="Arial" w:cs="Arial"/>
        <w:b/>
        <w:bCs/>
        <w:sz w:val="20"/>
        <w:szCs w:val="20"/>
      </w:rPr>
      <w:t xml:space="preserve">/ </w:t>
    </w:r>
    <w:proofErr w:type="spellStart"/>
    <w:r w:rsidR="001C0E96">
      <w:rPr>
        <w:rFonts w:ascii="Arial" w:hAnsi="Arial" w:cs="Arial"/>
        <w:b/>
        <w:bCs/>
        <w:sz w:val="20"/>
        <w:szCs w:val="20"/>
      </w:rPr>
      <w:t>Ampfelbronn</w:t>
    </w:r>
    <w:proofErr w:type="spellEnd"/>
    <w:r w:rsidR="00A97ED2">
      <w:rPr>
        <w:rFonts w:ascii="Arial" w:hAnsi="Arial" w:cs="Arial"/>
        <w:b/>
        <w:bCs/>
        <w:sz w:val="20"/>
        <w:szCs w:val="20"/>
      </w:rPr>
      <w:t xml:space="preserve"> </w:t>
    </w:r>
    <w:r w:rsidR="00C95198">
      <w:rPr>
        <w:rFonts w:ascii="Arial" w:hAnsi="Arial" w:cs="Arial"/>
        <w:b/>
        <w:bCs/>
        <w:sz w:val="20"/>
        <w:szCs w:val="20"/>
      </w:rPr>
      <w:t xml:space="preserve">/ Thema: </w:t>
    </w:r>
    <w:r w:rsidR="007E293A">
      <w:rPr>
        <w:rFonts w:ascii="Arial" w:hAnsi="Arial" w:cs="Arial"/>
        <w:b/>
        <w:bCs/>
        <w:sz w:val="20"/>
        <w:szCs w:val="20"/>
      </w:rPr>
      <w:t>7-Ich-bin-Worte</w:t>
    </w:r>
    <w:r w:rsidR="006A7408" w:rsidRPr="00DD1677">
      <w:rPr>
        <w:rFonts w:ascii="Arial" w:hAnsi="Arial" w:cs="Arial"/>
        <w:sz w:val="20"/>
        <w:szCs w:val="20"/>
      </w:rPr>
      <w:tab/>
    </w:r>
    <w:r w:rsidR="006A7408" w:rsidRPr="00DD1677">
      <w:rPr>
        <w:rFonts w:ascii="Arial" w:hAnsi="Arial" w:cs="Arial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CB4"/>
    <w:multiLevelType w:val="hybridMultilevel"/>
    <w:tmpl w:val="96EC88CA"/>
    <w:lvl w:ilvl="0" w:tplc="6624F5BA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C04EF"/>
    <w:multiLevelType w:val="hybridMultilevel"/>
    <w:tmpl w:val="368ADA30"/>
    <w:lvl w:ilvl="0" w:tplc="6B3AF60E">
      <w:start w:val="1"/>
      <w:numFmt w:val="bullet"/>
      <w:lvlText w:val="-"/>
      <w:lvlJc w:val="left"/>
      <w:pPr>
        <w:ind w:left="2484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6B3AF60E">
      <w:start w:val="1"/>
      <w:numFmt w:val="bullet"/>
      <w:lvlText w:val="-"/>
      <w:lvlJc w:val="left"/>
      <w:pPr>
        <w:ind w:left="3924" w:hanging="360"/>
      </w:pPr>
      <w:rPr>
        <w:rFonts w:ascii="Calibri" w:eastAsiaTheme="minorHAnsi" w:hAnsi="Calibri" w:cs="Calibri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08056A8E"/>
    <w:multiLevelType w:val="hybridMultilevel"/>
    <w:tmpl w:val="04220E62"/>
    <w:lvl w:ilvl="0" w:tplc="E1561D2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1E38"/>
    <w:multiLevelType w:val="hybridMultilevel"/>
    <w:tmpl w:val="5210AAAE"/>
    <w:lvl w:ilvl="0" w:tplc="95C8AF16">
      <w:start w:val="1"/>
      <w:numFmt w:val="bullet"/>
      <w:lvlText w:val="-"/>
      <w:lvlJc w:val="left"/>
      <w:pPr>
        <w:ind w:left="2484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" w15:restartNumberingAfterBreak="0">
    <w:nsid w:val="0C5F392D"/>
    <w:multiLevelType w:val="hybridMultilevel"/>
    <w:tmpl w:val="3D484B04"/>
    <w:lvl w:ilvl="0" w:tplc="321CCB4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E7187"/>
    <w:multiLevelType w:val="hybridMultilevel"/>
    <w:tmpl w:val="2542D792"/>
    <w:lvl w:ilvl="0" w:tplc="1EE45AFE">
      <w:start w:val="8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6" w15:restartNumberingAfterBreak="0">
    <w:nsid w:val="11E1240C"/>
    <w:multiLevelType w:val="hybridMultilevel"/>
    <w:tmpl w:val="0BB2F506"/>
    <w:lvl w:ilvl="0" w:tplc="C548F6A0">
      <w:start w:val="11"/>
      <w:numFmt w:val="bullet"/>
      <w:lvlText w:val="-"/>
      <w:lvlJc w:val="left"/>
      <w:pPr>
        <w:ind w:left="1776" w:hanging="360"/>
      </w:pPr>
      <w:rPr>
        <w:rFonts w:ascii="Arial" w:eastAsia="Times New Roman" w:hAnsi="Arial" w:cs="Arial" w:hint="default"/>
        <w:b w:val="0"/>
        <w:u w:val="none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158B2E1C"/>
    <w:multiLevelType w:val="hybridMultilevel"/>
    <w:tmpl w:val="E4AAE7A8"/>
    <w:lvl w:ilvl="0" w:tplc="BE58E236">
      <w:start w:val="8"/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1F5826C1"/>
    <w:multiLevelType w:val="hybridMultilevel"/>
    <w:tmpl w:val="C908BF14"/>
    <w:lvl w:ilvl="0" w:tplc="A1AA776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23302CF0"/>
    <w:multiLevelType w:val="hybridMultilevel"/>
    <w:tmpl w:val="73E81DAA"/>
    <w:lvl w:ilvl="0" w:tplc="379A8194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22BD6"/>
    <w:multiLevelType w:val="hybridMultilevel"/>
    <w:tmpl w:val="9FCCCF60"/>
    <w:lvl w:ilvl="0" w:tplc="C1E28DE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1390F"/>
    <w:multiLevelType w:val="hybridMultilevel"/>
    <w:tmpl w:val="E2929C3A"/>
    <w:lvl w:ilvl="0" w:tplc="F9DACEF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265844AA"/>
    <w:multiLevelType w:val="hybridMultilevel"/>
    <w:tmpl w:val="AAE47ECE"/>
    <w:lvl w:ilvl="0" w:tplc="75CCB70A">
      <w:start w:val="8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83623A7"/>
    <w:multiLevelType w:val="hybridMultilevel"/>
    <w:tmpl w:val="A7561F4A"/>
    <w:lvl w:ilvl="0" w:tplc="BCD26B6C">
      <w:start w:val="8"/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 w15:restartNumberingAfterBreak="0">
    <w:nsid w:val="3C4A2607"/>
    <w:multiLevelType w:val="hybridMultilevel"/>
    <w:tmpl w:val="BE262F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6C142C"/>
    <w:multiLevelType w:val="hybridMultilevel"/>
    <w:tmpl w:val="75248916"/>
    <w:lvl w:ilvl="0" w:tplc="43207170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3DEE229E"/>
    <w:multiLevelType w:val="hybridMultilevel"/>
    <w:tmpl w:val="E472ACA8"/>
    <w:lvl w:ilvl="0" w:tplc="B4E0890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063E0E"/>
    <w:multiLevelType w:val="hybridMultilevel"/>
    <w:tmpl w:val="95C8BF2C"/>
    <w:lvl w:ilvl="0" w:tplc="4A285F8A">
      <w:start w:val="2"/>
      <w:numFmt w:val="bullet"/>
      <w:lvlText w:val="-"/>
      <w:lvlJc w:val="left"/>
      <w:pPr>
        <w:ind w:left="249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8" w15:restartNumberingAfterBreak="0">
    <w:nsid w:val="432D5B3D"/>
    <w:multiLevelType w:val="hybridMultilevel"/>
    <w:tmpl w:val="65282440"/>
    <w:lvl w:ilvl="0" w:tplc="5EAA0572">
      <w:start w:val="8"/>
      <w:numFmt w:val="bullet"/>
      <w:lvlText w:val=""/>
      <w:lvlJc w:val="left"/>
      <w:pPr>
        <w:ind w:left="1068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A97486B"/>
    <w:multiLevelType w:val="hybridMultilevel"/>
    <w:tmpl w:val="A5D468BC"/>
    <w:lvl w:ilvl="0" w:tplc="013CA984">
      <w:start w:val="15"/>
      <w:numFmt w:val="bullet"/>
      <w:lvlText w:val=""/>
      <w:lvlJc w:val="left"/>
      <w:pPr>
        <w:ind w:left="1065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 w15:restartNumberingAfterBreak="0">
    <w:nsid w:val="4BB34BD9"/>
    <w:multiLevelType w:val="hybridMultilevel"/>
    <w:tmpl w:val="1CAC34E6"/>
    <w:lvl w:ilvl="0" w:tplc="36FCB7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43737D"/>
    <w:multiLevelType w:val="hybridMultilevel"/>
    <w:tmpl w:val="D86E7FD8"/>
    <w:lvl w:ilvl="0" w:tplc="1C3CB344">
      <w:start w:val="1"/>
      <w:numFmt w:val="bullet"/>
      <w:lvlText w:val="-"/>
      <w:lvlJc w:val="left"/>
      <w:pPr>
        <w:ind w:left="2493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21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3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5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7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9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1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3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53" w:hanging="360"/>
      </w:pPr>
      <w:rPr>
        <w:rFonts w:ascii="Wingdings" w:hAnsi="Wingdings" w:hint="default"/>
      </w:rPr>
    </w:lvl>
  </w:abstractNum>
  <w:abstractNum w:abstractNumId="22" w15:restartNumberingAfterBreak="0">
    <w:nsid w:val="505D55A1"/>
    <w:multiLevelType w:val="hybridMultilevel"/>
    <w:tmpl w:val="F080027A"/>
    <w:lvl w:ilvl="0" w:tplc="39D052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0544182"/>
    <w:multiLevelType w:val="hybridMultilevel"/>
    <w:tmpl w:val="70922770"/>
    <w:lvl w:ilvl="0" w:tplc="3800E804">
      <w:start w:val="1"/>
      <w:numFmt w:val="bullet"/>
      <w:lvlText w:val="-"/>
      <w:lvlJc w:val="left"/>
      <w:pPr>
        <w:ind w:left="3198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8" w:hanging="360"/>
      </w:pPr>
      <w:rPr>
        <w:rFonts w:ascii="Wingdings" w:hAnsi="Wingdings" w:hint="default"/>
      </w:rPr>
    </w:lvl>
  </w:abstractNum>
  <w:abstractNum w:abstractNumId="24" w15:restartNumberingAfterBreak="0">
    <w:nsid w:val="627B627F"/>
    <w:multiLevelType w:val="hybridMultilevel"/>
    <w:tmpl w:val="EFD8D184"/>
    <w:lvl w:ilvl="0" w:tplc="FFF03CA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5E477F"/>
    <w:multiLevelType w:val="hybridMultilevel"/>
    <w:tmpl w:val="07300436"/>
    <w:lvl w:ilvl="0" w:tplc="4E7EC33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F542ECF"/>
    <w:multiLevelType w:val="hybridMultilevel"/>
    <w:tmpl w:val="DDA6AB86"/>
    <w:lvl w:ilvl="0" w:tplc="336891A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56716B"/>
    <w:multiLevelType w:val="hybridMultilevel"/>
    <w:tmpl w:val="F6AA75B0"/>
    <w:lvl w:ilvl="0" w:tplc="EA00804A">
      <w:start w:val="1"/>
      <w:numFmt w:val="bullet"/>
      <w:lvlText w:val="-"/>
      <w:lvlJc w:val="left"/>
      <w:pPr>
        <w:ind w:left="2493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21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3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5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7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9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1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3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53" w:hanging="360"/>
      </w:pPr>
      <w:rPr>
        <w:rFonts w:ascii="Wingdings" w:hAnsi="Wingdings" w:hint="default"/>
      </w:rPr>
    </w:lvl>
  </w:abstractNum>
  <w:abstractNum w:abstractNumId="28" w15:restartNumberingAfterBreak="0">
    <w:nsid w:val="795A3153"/>
    <w:multiLevelType w:val="hybridMultilevel"/>
    <w:tmpl w:val="66009AEC"/>
    <w:lvl w:ilvl="0" w:tplc="0694B7C4">
      <w:start w:val="8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A43319A"/>
    <w:multiLevelType w:val="hybridMultilevel"/>
    <w:tmpl w:val="19B44F06"/>
    <w:lvl w:ilvl="0" w:tplc="358491D4">
      <w:start w:val="1"/>
      <w:numFmt w:val="bullet"/>
      <w:lvlText w:val="-"/>
      <w:lvlJc w:val="left"/>
      <w:pPr>
        <w:ind w:left="1776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7B0C507F"/>
    <w:multiLevelType w:val="hybridMultilevel"/>
    <w:tmpl w:val="D28CF228"/>
    <w:lvl w:ilvl="0" w:tplc="4BD0F5F2">
      <w:start w:val="1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num w:numId="1" w16cid:durableId="337929119">
    <w:abstractNumId w:val="1"/>
  </w:num>
  <w:num w:numId="2" w16cid:durableId="1412893590">
    <w:abstractNumId w:val="3"/>
  </w:num>
  <w:num w:numId="3" w16cid:durableId="1919318395">
    <w:abstractNumId w:val="17"/>
  </w:num>
  <w:num w:numId="4" w16cid:durableId="2091076118">
    <w:abstractNumId w:val="29"/>
  </w:num>
  <w:num w:numId="5" w16cid:durableId="1676836360">
    <w:abstractNumId w:val="30"/>
  </w:num>
  <w:num w:numId="6" w16cid:durableId="1533762443">
    <w:abstractNumId w:val="23"/>
  </w:num>
  <w:num w:numId="7" w16cid:durableId="2105833824">
    <w:abstractNumId w:val="21"/>
  </w:num>
  <w:num w:numId="8" w16cid:durableId="1859613327">
    <w:abstractNumId w:val="27"/>
  </w:num>
  <w:num w:numId="9" w16cid:durableId="412973619">
    <w:abstractNumId w:val="25"/>
  </w:num>
  <w:num w:numId="10" w16cid:durableId="1163008532">
    <w:abstractNumId w:val="5"/>
  </w:num>
  <w:num w:numId="11" w16cid:durableId="620382047">
    <w:abstractNumId w:val="13"/>
  </w:num>
  <w:num w:numId="12" w16cid:durableId="1778286154">
    <w:abstractNumId w:val="18"/>
  </w:num>
  <w:num w:numId="13" w16cid:durableId="564531563">
    <w:abstractNumId w:val="28"/>
  </w:num>
  <w:num w:numId="14" w16cid:durableId="898126550">
    <w:abstractNumId w:val="7"/>
  </w:num>
  <w:num w:numId="15" w16cid:durableId="1675187254">
    <w:abstractNumId w:val="19"/>
  </w:num>
  <w:num w:numId="16" w16cid:durableId="1513642908">
    <w:abstractNumId w:val="12"/>
  </w:num>
  <w:num w:numId="17" w16cid:durableId="706878248">
    <w:abstractNumId w:val="22"/>
  </w:num>
  <w:num w:numId="18" w16cid:durableId="313410631">
    <w:abstractNumId w:val="11"/>
  </w:num>
  <w:num w:numId="19" w16cid:durableId="1195339532">
    <w:abstractNumId w:val="8"/>
  </w:num>
  <w:num w:numId="20" w16cid:durableId="450125916">
    <w:abstractNumId w:val="15"/>
  </w:num>
  <w:num w:numId="21" w16cid:durableId="602999509">
    <w:abstractNumId w:val="9"/>
  </w:num>
  <w:num w:numId="22" w16cid:durableId="1851798339">
    <w:abstractNumId w:val="6"/>
  </w:num>
  <w:num w:numId="23" w16cid:durableId="2129663904">
    <w:abstractNumId w:val="0"/>
  </w:num>
  <w:num w:numId="24" w16cid:durableId="619802218">
    <w:abstractNumId w:val="2"/>
  </w:num>
  <w:num w:numId="25" w16cid:durableId="778183326">
    <w:abstractNumId w:val="24"/>
  </w:num>
  <w:num w:numId="26" w16cid:durableId="540702307">
    <w:abstractNumId w:val="4"/>
  </w:num>
  <w:num w:numId="27" w16cid:durableId="1552959997">
    <w:abstractNumId w:val="26"/>
  </w:num>
  <w:num w:numId="28" w16cid:durableId="939412303">
    <w:abstractNumId w:val="20"/>
  </w:num>
  <w:num w:numId="29" w16cid:durableId="805464667">
    <w:abstractNumId w:val="10"/>
  </w:num>
  <w:num w:numId="30" w16cid:durableId="477504510">
    <w:abstractNumId w:val="16"/>
  </w:num>
  <w:num w:numId="31" w16cid:durableId="19095357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5CF3"/>
    <w:rsid w:val="000004C6"/>
    <w:rsid w:val="00000DF9"/>
    <w:rsid w:val="0000187B"/>
    <w:rsid w:val="0000210E"/>
    <w:rsid w:val="00005403"/>
    <w:rsid w:val="00005B01"/>
    <w:rsid w:val="0000737B"/>
    <w:rsid w:val="00017872"/>
    <w:rsid w:val="00023A94"/>
    <w:rsid w:val="000255CC"/>
    <w:rsid w:val="0003205E"/>
    <w:rsid w:val="000357BB"/>
    <w:rsid w:val="00040EF3"/>
    <w:rsid w:val="0005088F"/>
    <w:rsid w:val="000520A2"/>
    <w:rsid w:val="000570D7"/>
    <w:rsid w:val="00060278"/>
    <w:rsid w:val="00062321"/>
    <w:rsid w:val="000650B6"/>
    <w:rsid w:val="00065686"/>
    <w:rsid w:val="0007002F"/>
    <w:rsid w:val="00074E2D"/>
    <w:rsid w:val="00076635"/>
    <w:rsid w:val="00076C37"/>
    <w:rsid w:val="00081002"/>
    <w:rsid w:val="0008293B"/>
    <w:rsid w:val="000A2620"/>
    <w:rsid w:val="000A706A"/>
    <w:rsid w:val="000B2DB5"/>
    <w:rsid w:val="000B3F96"/>
    <w:rsid w:val="000B5F51"/>
    <w:rsid w:val="000C094B"/>
    <w:rsid w:val="000C6B26"/>
    <w:rsid w:val="000D5CEB"/>
    <w:rsid w:val="000E0DA8"/>
    <w:rsid w:val="000E5093"/>
    <w:rsid w:val="000F0AE6"/>
    <w:rsid w:val="000F1236"/>
    <w:rsid w:val="000F7896"/>
    <w:rsid w:val="000F7DEB"/>
    <w:rsid w:val="00100830"/>
    <w:rsid w:val="001039B3"/>
    <w:rsid w:val="001067CB"/>
    <w:rsid w:val="001135CC"/>
    <w:rsid w:val="0011767A"/>
    <w:rsid w:val="00127550"/>
    <w:rsid w:val="00131B8E"/>
    <w:rsid w:val="00131F26"/>
    <w:rsid w:val="0014334F"/>
    <w:rsid w:val="00152350"/>
    <w:rsid w:val="00170E64"/>
    <w:rsid w:val="001727F1"/>
    <w:rsid w:val="00192BAF"/>
    <w:rsid w:val="0019414F"/>
    <w:rsid w:val="001A09EF"/>
    <w:rsid w:val="001A7569"/>
    <w:rsid w:val="001B4291"/>
    <w:rsid w:val="001B48BE"/>
    <w:rsid w:val="001C0E96"/>
    <w:rsid w:val="001C3911"/>
    <w:rsid w:val="001C7B80"/>
    <w:rsid w:val="001D3860"/>
    <w:rsid w:val="001D4CE8"/>
    <w:rsid w:val="001F0B35"/>
    <w:rsid w:val="001F28D8"/>
    <w:rsid w:val="001F62FF"/>
    <w:rsid w:val="001F7D61"/>
    <w:rsid w:val="00200FE9"/>
    <w:rsid w:val="002037B7"/>
    <w:rsid w:val="00210F69"/>
    <w:rsid w:val="00211198"/>
    <w:rsid w:val="00213C14"/>
    <w:rsid w:val="00217AFF"/>
    <w:rsid w:val="00220FEF"/>
    <w:rsid w:val="0022241D"/>
    <w:rsid w:val="00230C47"/>
    <w:rsid w:val="0023476F"/>
    <w:rsid w:val="0024105C"/>
    <w:rsid w:val="00241689"/>
    <w:rsid w:val="00241CB6"/>
    <w:rsid w:val="00242F05"/>
    <w:rsid w:val="00244B2E"/>
    <w:rsid w:val="00254BAD"/>
    <w:rsid w:val="00256CA6"/>
    <w:rsid w:val="00264EFD"/>
    <w:rsid w:val="002668BD"/>
    <w:rsid w:val="002702C8"/>
    <w:rsid w:val="0027137A"/>
    <w:rsid w:val="00273FA1"/>
    <w:rsid w:val="00277E2C"/>
    <w:rsid w:val="00287E98"/>
    <w:rsid w:val="002A158C"/>
    <w:rsid w:val="002A71E6"/>
    <w:rsid w:val="002B20FD"/>
    <w:rsid w:val="002C03DC"/>
    <w:rsid w:val="002D104C"/>
    <w:rsid w:val="002D3F00"/>
    <w:rsid w:val="002E1D71"/>
    <w:rsid w:val="002F168B"/>
    <w:rsid w:val="002F3B4D"/>
    <w:rsid w:val="002F4B34"/>
    <w:rsid w:val="002F5667"/>
    <w:rsid w:val="003028C6"/>
    <w:rsid w:val="0030351A"/>
    <w:rsid w:val="00311ADF"/>
    <w:rsid w:val="003174BF"/>
    <w:rsid w:val="00317BD6"/>
    <w:rsid w:val="00322B75"/>
    <w:rsid w:val="00325CF3"/>
    <w:rsid w:val="00331559"/>
    <w:rsid w:val="00335A5B"/>
    <w:rsid w:val="00337950"/>
    <w:rsid w:val="00343963"/>
    <w:rsid w:val="0036349F"/>
    <w:rsid w:val="00377839"/>
    <w:rsid w:val="00380EA4"/>
    <w:rsid w:val="00383802"/>
    <w:rsid w:val="003859DD"/>
    <w:rsid w:val="00385E51"/>
    <w:rsid w:val="00386429"/>
    <w:rsid w:val="00396642"/>
    <w:rsid w:val="003A677F"/>
    <w:rsid w:val="003C55F8"/>
    <w:rsid w:val="003C6751"/>
    <w:rsid w:val="003C6D88"/>
    <w:rsid w:val="003E10E0"/>
    <w:rsid w:val="003E4517"/>
    <w:rsid w:val="003E4D1B"/>
    <w:rsid w:val="00404B2B"/>
    <w:rsid w:val="00406477"/>
    <w:rsid w:val="004103E6"/>
    <w:rsid w:val="00410C83"/>
    <w:rsid w:val="004124C5"/>
    <w:rsid w:val="00413700"/>
    <w:rsid w:val="00415817"/>
    <w:rsid w:val="004217A0"/>
    <w:rsid w:val="00421DFE"/>
    <w:rsid w:val="00422086"/>
    <w:rsid w:val="00424088"/>
    <w:rsid w:val="004254C0"/>
    <w:rsid w:val="00425846"/>
    <w:rsid w:val="00427389"/>
    <w:rsid w:val="0043402F"/>
    <w:rsid w:val="00434070"/>
    <w:rsid w:val="00437E20"/>
    <w:rsid w:val="00442C66"/>
    <w:rsid w:val="00452402"/>
    <w:rsid w:val="00452526"/>
    <w:rsid w:val="0045578C"/>
    <w:rsid w:val="00457495"/>
    <w:rsid w:val="0046352E"/>
    <w:rsid w:val="00465D38"/>
    <w:rsid w:val="004725E9"/>
    <w:rsid w:val="004735CD"/>
    <w:rsid w:val="0047658C"/>
    <w:rsid w:val="00483A13"/>
    <w:rsid w:val="0048508C"/>
    <w:rsid w:val="00486E76"/>
    <w:rsid w:val="00496C79"/>
    <w:rsid w:val="004A2EF1"/>
    <w:rsid w:val="004B1C42"/>
    <w:rsid w:val="004B3546"/>
    <w:rsid w:val="004B76D9"/>
    <w:rsid w:val="004B778F"/>
    <w:rsid w:val="004C48EA"/>
    <w:rsid w:val="004C6D8B"/>
    <w:rsid w:val="004D6C5B"/>
    <w:rsid w:val="004E0B4B"/>
    <w:rsid w:val="004E16BE"/>
    <w:rsid w:val="004E214D"/>
    <w:rsid w:val="004E44D0"/>
    <w:rsid w:val="004F0D93"/>
    <w:rsid w:val="004F2B7C"/>
    <w:rsid w:val="004F2E5A"/>
    <w:rsid w:val="004F4127"/>
    <w:rsid w:val="004F5876"/>
    <w:rsid w:val="00502D2A"/>
    <w:rsid w:val="00511895"/>
    <w:rsid w:val="00511CDC"/>
    <w:rsid w:val="0051516A"/>
    <w:rsid w:val="005159E4"/>
    <w:rsid w:val="005171AA"/>
    <w:rsid w:val="00520673"/>
    <w:rsid w:val="00521EA8"/>
    <w:rsid w:val="00523836"/>
    <w:rsid w:val="00525EED"/>
    <w:rsid w:val="0052658C"/>
    <w:rsid w:val="005313A5"/>
    <w:rsid w:val="005315FC"/>
    <w:rsid w:val="00533B6A"/>
    <w:rsid w:val="00535B34"/>
    <w:rsid w:val="00537DF7"/>
    <w:rsid w:val="005414B7"/>
    <w:rsid w:val="00543EA7"/>
    <w:rsid w:val="005442EC"/>
    <w:rsid w:val="00546858"/>
    <w:rsid w:val="005542A0"/>
    <w:rsid w:val="00555008"/>
    <w:rsid w:val="00556963"/>
    <w:rsid w:val="00557E42"/>
    <w:rsid w:val="005671BA"/>
    <w:rsid w:val="00567575"/>
    <w:rsid w:val="00570DFE"/>
    <w:rsid w:val="00576FDF"/>
    <w:rsid w:val="00577DF8"/>
    <w:rsid w:val="00581DDB"/>
    <w:rsid w:val="00581FA2"/>
    <w:rsid w:val="00582337"/>
    <w:rsid w:val="005825F0"/>
    <w:rsid w:val="00586486"/>
    <w:rsid w:val="00593DF4"/>
    <w:rsid w:val="005955A8"/>
    <w:rsid w:val="0059576C"/>
    <w:rsid w:val="005964DA"/>
    <w:rsid w:val="00596695"/>
    <w:rsid w:val="005A0A97"/>
    <w:rsid w:val="005A46C3"/>
    <w:rsid w:val="005A60E8"/>
    <w:rsid w:val="005A7238"/>
    <w:rsid w:val="005A7BEE"/>
    <w:rsid w:val="005A7D8E"/>
    <w:rsid w:val="005C1968"/>
    <w:rsid w:val="005C2569"/>
    <w:rsid w:val="005C2BFC"/>
    <w:rsid w:val="005C7B97"/>
    <w:rsid w:val="005D0DA0"/>
    <w:rsid w:val="005D6B81"/>
    <w:rsid w:val="005E17FB"/>
    <w:rsid w:val="005E3AC7"/>
    <w:rsid w:val="005E6DEF"/>
    <w:rsid w:val="005E6E33"/>
    <w:rsid w:val="005E7EAD"/>
    <w:rsid w:val="005F09BF"/>
    <w:rsid w:val="005F4348"/>
    <w:rsid w:val="00601EFE"/>
    <w:rsid w:val="006039FD"/>
    <w:rsid w:val="00603E19"/>
    <w:rsid w:val="006041FD"/>
    <w:rsid w:val="00604259"/>
    <w:rsid w:val="00604857"/>
    <w:rsid w:val="00606B07"/>
    <w:rsid w:val="00614D34"/>
    <w:rsid w:val="00615545"/>
    <w:rsid w:val="006155FF"/>
    <w:rsid w:val="00620100"/>
    <w:rsid w:val="00622AFD"/>
    <w:rsid w:val="00623D2D"/>
    <w:rsid w:val="0063341D"/>
    <w:rsid w:val="00634A33"/>
    <w:rsid w:val="0064258C"/>
    <w:rsid w:val="00646A6F"/>
    <w:rsid w:val="006555B3"/>
    <w:rsid w:val="00655C0F"/>
    <w:rsid w:val="006566B6"/>
    <w:rsid w:val="0067023C"/>
    <w:rsid w:val="0067123A"/>
    <w:rsid w:val="00671ADC"/>
    <w:rsid w:val="0067265B"/>
    <w:rsid w:val="006737DA"/>
    <w:rsid w:val="006764D7"/>
    <w:rsid w:val="00677A2A"/>
    <w:rsid w:val="00677A51"/>
    <w:rsid w:val="006948C0"/>
    <w:rsid w:val="006A1832"/>
    <w:rsid w:val="006A2C8A"/>
    <w:rsid w:val="006A2F1B"/>
    <w:rsid w:val="006A5414"/>
    <w:rsid w:val="006A57AE"/>
    <w:rsid w:val="006A7408"/>
    <w:rsid w:val="006A77E5"/>
    <w:rsid w:val="006B0327"/>
    <w:rsid w:val="006B4D09"/>
    <w:rsid w:val="006B6988"/>
    <w:rsid w:val="006B6989"/>
    <w:rsid w:val="006C26F6"/>
    <w:rsid w:val="006C615B"/>
    <w:rsid w:val="006C6218"/>
    <w:rsid w:val="006C6B9E"/>
    <w:rsid w:val="006D5D89"/>
    <w:rsid w:val="006D79EE"/>
    <w:rsid w:val="006E05B5"/>
    <w:rsid w:val="006E40AB"/>
    <w:rsid w:val="006E4705"/>
    <w:rsid w:val="006F46A6"/>
    <w:rsid w:val="006F5A1D"/>
    <w:rsid w:val="00706F9C"/>
    <w:rsid w:val="00707296"/>
    <w:rsid w:val="0071229D"/>
    <w:rsid w:val="00720386"/>
    <w:rsid w:val="00724653"/>
    <w:rsid w:val="00726112"/>
    <w:rsid w:val="00727350"/>
    <w:rsid w:val="0073063F"/>
    <w:rsid w:val="007352EA"/>
    <w:rsid w:val="00753B5D"/>
    <w:rsid w:val="007555B0"/>
    <w:rsid w:val="0075796B"/>
    <w:rsid w:val="0076084E"/>
    <w:rsid w:val="00762258"/>
    <w:rsid w:val="00762DE6"/>
    <w:rsid w:val="00765874"/>
    <w:rsid w:val="007720DD"/>
    <w:rsid w:val="00784D55"/>
    <w:rsid w:val="007A38F6"/>
    <w:rsid w:val="007A47B7"/>
    <w:rsid w:val="007A66F3"/>
    <w:rsid w:val="007C1146"/>
    <w:rsid w:val="007C11BE"/>
    <w:rsid w:val="007C7D1C"/>
    <w:rsid w:val="007D484C"/>
    <w:rsid w:val="007E293A"/>
    <w:rsid w:val="007F24D1"/>
    <w:rsid w:val="007F3F07"/>
    <w:rsid w:val="0080602A"/>
    <w:rsid w:val="00811D89"/>
    <w:rsid w:val="008201D3"/>
    <w:rsid w:val="00820AC8"/>
    <w:rsid w:val="00833195"/>
    <w:rsid w:val="00836090"/>
    <w:rsid w:val="00840E3B"/>
    <w:rsid w:val="008477DD"/>
    <w:rsid w:val="00850AA8"/>
    <w:rsid w:val="00852D3E"/>
    <w:rsid w:val="0085429A"/>
    <w:rsid w:val="0085724E"/>
    <w:rsid w:val="00870903"/>
    <w:rsid w:val="0087260C"/>
    <w:rsid w:val="00876FD7"/>
    <w:rsid w:val="00892A72"/>
    <w:rsid w:val="008A0546"/>
    <w:rsid w:val="008A0AFB"/>
    <w:rsid w:val="008A0B47"/>
    <w:rsid w:val="008A34A1"/>
    <w:rsid w:val="008A3FB9"/>
    <w:rsid w:val="008A7380"/>
    <w:rsid w:val="008B3CBB"/>
    <w:rsid w:val="008C57FC"/>
    <w:rsid w:val="008D0A1C"/>
    <w:rsid w:val="008D0BE0"/>
    <w:rsid w:val="008D5109"/>
    <w:rsid w:val="008D7852"/>
    <w:rsid w:val="008E1DA4"/>
    <w:rsid w:val="008E6E54"/>
    <w:rsid w:val="008F315B"/>
    <w:rsid w:val="008F3E90"/>
    <w:rsid w:val="008F7E52"/>
    <w:rsid w:val="0090435A"/>
    <w:rsid w:val="00905C1F"/>
    <w:rsid w:val="00914124"/>
    <w:rsid w:val="00914392"/>
    <w:rsid w:val="0091439B"/>
    <w:rsid w:val="0091638F"/>
    <w:rsid w:val="00924D00"/>
    <w:rsid w:val="0094427D"/>
    <w:rsid w:val="00950887"/>
    <w:rsid w:val="00950E32"/>
    <w:rsid w:val="009515BE"/>
    <w:rsid w:val="009523F6"/>
    <w:rsid w:val="009667E0"/>
    <w:rsid w:val="00975B1D"/>
    <w:rsid w:val="00975D52"/>
    <w:rsid w:val="00975E6F"/>
    <w:rsid w:val="00977A3D"/>
    <w:rsid w:val="00977FB2"/>
    <w:rsid w:val="00987C47"/>
    <w:rsid w:val="00991D4E"/>
    <w:rsid w:val="009A0884"/>
    <w:rsid w:val="009A378C"/>
    <w:rsid w:val="009B08DE"/>
    <w:rsid w:val="009B60BC"/>
    <w:rsid w:val="009B7A21"/>
    <w:rsid w:val="009C1441"/>
    <w:rsid w:val="009C3430"/>
    <w:rsid w:val="009C38E1"/>
    <w:rsid w:val="009C3E74"/>
    <w:rsid w:val="009C70CE"/>
    <w:rsid w:val="009D278F"/>
    <w:rsid w:val="009E0CED"/>
    <w:rsid w:val="009E3298"/>
    <w:rsid w:val="009E5E1E"/>
    <w:rsid w:val="00A00F4A"/>
    <w:rsid w:val="00A01E09"/>
    <w:rsid w:val="00A023EF"/>
    <w:rsid w:val="00A04ADB"/>
    <w:rsid w:val="00A05C54"/>
    <w:rsid w:val="00A17B93"/>
    <w:rsid w:val="00A22E88"/>
    <w:rsid w:val="00A23EB5"/>
    <w:rsid w:val="00A26F74"/>
    <w:rsid w:val="00A30DAB"/>
    <w:rsid w:val="00A34A28"/>
    <w:rsid w:val="00A40A36"/>
    <w:rsid w:val="00A520E5"/>
    <w:rsid w:val="00A565EB"/>
    <w:rsid w:val="00A56E54"/>
    <w:rsid w:val="00A63D7D"/>
    <w:rsid w:val="00A63FEA"/>
    <w:rsid w:val="00A674F5"/>
    <w:rsid w:val="00A70336"/>
    <w:rsid w:val="00A77634"/>
    <w:rsid w:val="00A90BAD"/>
    <w:rsid w:val="00A9257A"/>
    <w:rsid w:val="00A9360C"/>
    <w:rsid w:val="00A93840"/>
    <w:rsid w:val="00A97ED2"/>
    <w:rsid w:val="00AA09AC"/>
    <w:rsid w:val="00AA0BEF"/>
    <w:rsid w:val="00AA59E6"/>
    <w:rsid w:val="00AA69C2"/>
    <w:rsid w:val="00AC5AC3"/>
    <w:rsid w:val="00AD0B0C"/>
    <w:rsid w:val="00AE16F5"/>
    <w:rsid w:val="00AE7E17"/>
    <w:rsid w:val="00AF49E5"/>
    <w:rsid w:val="00AF4FD0"/>
    <w:rsid w:val="00AF5478"/>
    <w:rsid w:val="00AF61FA"/>
    <w:rsid w:val="00B01F0C"/>
    <w:rsid w:val="00B03745"/>
    <w:rsid w:val="00B0390D"/>
    <w:rsid w:val="00B06260"/>
    <w:rsid w:val="00B10444"/>
    <w:rsid w:val="00B110F8"/>
    <w:rsid w:val="00B13B26"/>
    <w:rsid w:val="00B1401A"/>
    <w:rsid w:val="00B14A37"/>
    <w:rsid w:val="00B17C61"/>
    <w:rsid w:val="00B24D61"/>
    <w:rsid w:val="00B27B2E"/>
    <w:rsid w:val="00B30144"/>
    <w:rsid w:val="00B34B17"/>
    <w:rsid w:val="00B35B80"/>
    <w:rsid w:val="00B42019"/>
    <w:rsid w:val="00B56AA5"/>
    <w:rsid w:val="00B72752"/>
    <w:rsid w:val="00B74AFC"/>
    <w:rsid w:val="00B74E8F"/>
    <w:rsid w:val="00B85D3D"/>
    <w:rsid w:val="00B9129C"/>
    <w:rsid w:val="00B95BD5"/>
    <w:rsid w:val="00BA1D9E"/>
    <w:rsid w:val="00BB15EB"/>
    <w:rsid w:val="00BB7B11"/>
    <w:rsid w:val="00BC566D"/>
    <w:rsid w:val="00BC5F6D"/>
    <w:rsid w:val="00BC78CA"/>
    <w:rsid w:val="00BC7B05"/>
    <w:rsid w:val="00BC7E1B"/>
    <w:rsid w:val="00BD0182"/>
    <w:rsid w:val="00BD06E2"/>
    <w:rsid w:val="00BD2EF4"/>
    <w:rsid w:val="00BD33CC"/>
    <w:rsid w:val="00BD4E0C"/>
    <w:rsid w:val="00BD6F3D"/>
    <w:rsid w:val="00BF12EE"/>
    <w:rsid w:val="00BF1564"/>
    <w:rsid w:val="00BF25DE"/>
    <w:rsid w:val="00BF2C02"/>
    <w:rsid w:val="00BF6852"/>
    <w:rsid w:val="00C01A09"/>
    <w:rsid w:val="00C036E7"/>
    <w:rsid w:val="00C143A1"/>
    <w:rsid w:val="00C1441F"/>
    <w:rsid w:val="00C20312"/>
    <w:rsid w:val="00C20445"/>
    <w:rsid w:val="00C26740"/>
    <w:rsid w:val="00C402D9"/>
    <w:rsid w:val="00C41DCA"/>
    <w:rsid w:val="00C529A8"/>
    <w:rsid w:val="00C6314E"/>
    <w:rsid w:val="00C63396"/>
    <w:rsid w:val="00C70CCF"/>
    <w:rsid w:val="00C72B31"/>
    <w:rsid w:val="00C74A2D"/>
    <w:rsid w:val="00C80154"/>
    <w:rsid w:val="00C81382"/>
    <w:rsid w:val="00C83000"/>
    <w:rsid w:val="00C83154"/>
    <w:rsid w:val="00C909DF"/>
    <w:rsid w:val="00C91316"/>
    <w:rsid w:val="00C944A8"/>
    <w:rsid w:val="00C94B42"/>
    <w:rsid w:val="00C94C94"/>
    <w:rsid w:val="00C95198"/>
    <w:rsid w:val="00C979F1"/>
    <w:rsid w:val="00CA658E"/>
    <w:rsid w:val="00CB0B0E"/>
    <w:rsid w:val="00CB3E5B"/>
    <w:rsid w:val="00CB6C8F"/>
    <w:rsid w:val="00CC0AB2"/>
    <w:rsid w:val="00CC1C46"/>
    <w:rsid w:val="00CC70E9"/>
    <w:rsid w:val="00CE4D75"/>
    <w:rsid w:val="00CE55C0"/>
    <w:rsid w:val="00CE592E"/>
    <w:rsid w:val="00CE791B"/>
    <w:rsid w:val="00CE7A0F"/>
    <w:rsid w:val="00CF565A"/>
    <w:rsid w:val="00D00181"/>
    <w:rsid w:val="00D1020C"/>
    <w:rsid w:val="00D10B24"/>
    <w:rsid w:val="00D1522E"/>
    <w:rsid w:val="00D2267C"/>
    <w:rsid w:val="00D319DE"/>
    <w:rsid w:val="00D32EBC"/>
    <w:rsid w:val="00D34160"/>
    <w:rsid w:val="00D533EA"/>
    <w:rsid w:val="00D53C42"/>
    <w:rsid w:val="00D64FDE"/>
    <w:rsid w:val="00D66796"/>
    <w:rsid w:val="00D70C0B"/>
    <w:rsid w:val="00D73EEA"/>
    <w:rsid w:val="00D93CF3"/>
    <w:rsid w:val="00DA13DC"/>
    <w:rsid w:val="00DA1569"/>
    <w:rsid w:val="00DA2EB1"/>
    <w:rsid w:val="00DA58EA"/>
    <w:rsid w:val="00DB1A37"/>
    <w:rsid w:val="00DB1EF1"/>
    <w:rsid w:val="00DB35F1"/>
    <w:rsid w:val="00DC0BAA"/>
    <w:rsid w:val="00DC34B6"/>
    <w:rsid w:val="00DD1677"/>
    <w:rsid w:val="00DD4D98"/>
    <w:rsid w:val="00DD7A5F"/>
    <w:rsid w:val="00DE3DF2"/>
    <w:rsid w:val="00DE4213"/>
    <w:rsid w:val="00DE5E4D"/>
    <w:rsid w:val="00DF0C93"/>
    <w:rsid w:val="00DF2A9E"/>
    <w:rsid w:val="00DF437E"/>
    <w:rsid w:val="00E00FAE"/>
    <w:rsid w:val="00E05FA5"/>
    <w:rsid w:val="00E06FD3"/>
    <w:rsid w:val="00E12883"/>
    <w:rsid w:val="00E128E9"/>
    <w:rsid w:val="00E13B9C"/>
    <w:rsid w:val="00E13FC5"/>
    <w:rsid w:val="00E1513C"/>
    <w:rsid w:val="00E16DE3"/>
    <w:rsid w:val="00E1795E"/>
    <w:rsid w:val="00E23E44"/>
    <w:rsid w:val="00E25C07"/>
    <w:rsid w:val="00E31C67"/>
    <w:rsid w:val="00E32BF0"/>
    <w:rsid w:val="00E33FAC"/>
    <w:rsid w:val="00E3698F"/>
    <w:rsid w:val="00E4538A"/>
    <w:rsid w:val="00E46754"/>
    <w:rsid w:val="00E5325A"/>
    <w:rsid w:val="00E6107A"/>
    <w:rsid w:val="00E63D44"/>
    <w:rsid w:val="00E660E1"/>
    <w:rsid w:val="00E66546"/>
    <w:rsid w:val="00E668DC"/>
    <w:rsid w:val="00E7162E"/>
    <w:rsid w:val="00E77AC1"/>
    <w:rsid w:val="00E77C6E"/>
    <w:rsid w:val="00E80399"/>
    <w:rsid w:val="00E80D82"/>
    <w:rsid w:val="00E86A85"/>
    <w:rsid w:val="00E90C18"/>
    <w:rsid w:val="00E91692"/>
    <w:rsid w:val="00E93C1F"/>
    <w:rsid w:val="00EA4129"/>
    <w:rsid w:val="00EB14E7"/>
    <w:rsid w:val="00EB198B"/>
    <w:rsid w:val="00EB73DB"/>
    <w:rsid w:val="00EC036F"/>
    <w:rsid w:val="00EC2B02"/>
    <w:rsid w:val="00EC4495"/>
    <w:rsid w:val="00EC50D7"/>
    <w:rsid w:val="00EC54D5"/>
    <w:rsid w:val="00ED7BD6"/>
    <w:rsid w:val="00EF2744"/>
    <w:rsid w:val="00EF3334"/>
    <w:rsid w:val="00EF58F4"/>
    <w:rsid w:val="00F0008E"/>
    <w:rsid w:val="00F077DF"/>
    <w:rsid w:val="00F20282"/>
    <w:rsid w:val="00F25CDF"/>
    <w:rsid w:val="00F27BE3"/>
    <w:rsid w:val="00F4043A"/>
    <w:rsid w:val="00F63370"/>
    <w:rsid w:val="00F662F7"/>
    <w:rsid w:val="00F81947"/>
    <w:rsid w:val="00F8224F"/>
    <w:rsid w:val="00F848BE"/>
    <w:rsid w:val="00F86377"/>
    <w:rsid w:val="00F90480"/>
    <w:rsid w:val="00F91F9D"/>
    <w:rsid w:val="00FA06D7"/>
    <w:rsid w:val="00FB1C19"/>
    <w:rsid w:val="00FB2F08"/>
    <w:rsid w:val="00FD2836"/>
    <w:rsid w:val="00FD4FFC"/>
    <w:rsid w:val="00FE04FE"/>
    <w:rsid w:val="00FE3974"/>
    <w:rsid w:val="00FE6879"/>
    <w:rsid w:val="00FE7BB9"/>
    <w:rsid w:val="00FF2817"/>
    <w:rsid w:val="00FF4F66"/>
    <w:rsid w:val="00FF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943F6B"/>
  <w15:docId w15:val="{0DDAF83F-0264-4B8A-96FD-7B1A8CAB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909DF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F4043A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F4043A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F4043A"/>
  </w:style>
  <w:style w:type="paragraph" w:styleId="Sprechblasentext">
    <w:name w:val="Balloon Text"/>
    <w:basedOn w:val="Standard"/>
    <w:semiHidden/>
    <w:rsid w:val="00A9360C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A565E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unotentext">
    <w:name w:val="footnote text"/>
    <w:basedOn w:val="Standard"/>
    <w:link w:val="FunotentextZchn"/>
    <w:rsid w:val="001F0B35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1F0B35"/>
  </w:style>
  <w:style w:type="character" w:styleId="Funotenzeichen">
    <w:name w:val="footnote reference"/>
    <w:basedOn w:val="Absatz-Standardschriftart"/>
    <w:rsid w:val="001F0B35"/>
    <w:rPr>
      <w:vertAlign w:val="superscript"/>
    </w:rPr>
  </w:style>
  <w:style w:type="character" w:customStyle="1" w:styleId="KopfzeileZchn">
    <w:name w:val="Kopfzeile Zchn"/>
    <w:basedOn w:val="Absatz-Standardschriftart"/>
    <w:link w:val="Kopfzeile"/>
    <w:rsid w:val="00DA156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us%20Nonnenmacher\AppData\Roaming\Microsoft\Vorlagen\CVJM-%20Holzgerlingen%20Sport%20Fu&#223;ball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9B7524-6383-4E24-AE54-B7F9D173A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CVJM- Holzgerlingen Sport Fußball</Template>
  <TotalTime>0</TotalTime>
  <Pages>4</Pages>
  <Words>413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10</vt:lpstr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</dc:title>
  <dc:creator>Markus Schweizer</dc:creator>
  <cp:lastModifiedBy>Markus Schweizer</cp:lastModifiedBy>
  <cp:revision>145</cp:revision>
  <cp:lastPrinted>2010-07-10T07:06:00Z</cp:lastPrinted>
  <dcterms:created xsi:type="dcterms:W3CDTF">2016-06-13T17:47:00Z</dcterms:created>
  <dcterms:modified xsi:type="dcterms:W3CDTF">2026-05-13T19:28:00Z</dcterms:modified>
</cp:coreProperties>
</file>