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3539C" w14:textId="77777777" w:rsidR="005A60E8" w:rsidRDefault="005A60E8" w:rsidP="005A60E8">
      <w:pPr>
        <w:rPr>
          <w:rFonts w:ascii="Arial" w:hAnsi="Arial" w:cs="Arial"/>
          <w:b/>
          <w:sz w:val="28"/>
          <w:szCs w:val="28"/>
        </w:rPr>
      </w:pPr>
    </w:p>
    <w:p w14:paraId="0D3B901F" w14:textId="6E45623A" w:rsidR="005A60E8" w:rsidRDefault="008A5D33" w:rsidP="005A60E8">
      <w:pPr>
        <w:rPr>
          <w:rFonts w:ascii="Arial" w:hAnsi="Arial" w:cs="Arial"/>
          <w:b/>
          <w:sz w:val="28"/>
          <w:szCs w:val="28"/>
          <w:vertAlign w:val="superscript"/>
        </w:rPr>
      </w:pPr>
      <w:r>
        <w:rPr>
          <w:rFonts w:ascii="Arial" w:hAnsi="Arial" w:cs="Arial"/>
          <w:b/>
          <w:sz w:val="28"/>
          <w:szCs w:val="28"/>
        </w:rPr>
        <w:t>Freitag</w:t>
      </w:r>
      <w:r w:rsidR="00623D2D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14</w:t>
      </w:r>
      <w:r w:rsidR="001A09EF">
        <w:rPr>
          <w:rFonts w:ascii="Arial" w:hAnsi="Arial" w:cs="Arial"/>
          <w:b/>
          <w:sz w:val="28"/>
          <w:szCs w:val="28"/>
        </w:rPr>
        <w:t>.08.202</w:t>
      </w:r>
      <w:r>
        <w:rPr>
          <w:rFonts w:ascii="Arial" w:hAnsi="Arial" w:cs="Arial"/>
          <w:b/>
          <w:sz w:val="28"/>
          <w:szCs w:val="28"/>
        </w:rPr>
        <w:t>6</w:t>
      </w:r>
      <w:r w:rsidR="003174BF">
        <w:rPr>
          <w:rFonts w:ascii="Arial" w:hAnsi="Arial" w:cs="Arial"/>
          <w:b/>
          <w:sz w:val="28"/>
          <w:szCs w:val="28"/>
        </w:rPr>
        <w:t xml:space="preserve">  - </w:t>
      </w:r>
      <w:r w:rsidR="008A34A1">
        <w:rPr>
          <w:rFonts w:ascii="Arial" w:hAnsi="Arial" w:cs="Arial"/>
          <w:b/>
          <w:sz w:val="28"/>
          <w:szCs w:val="28"/>
        </w:rPr>
        <w:t>morgens</w:t>
      </w:r>
      <w:r w:rsidR="005A60E8">
        <w:rPr>
          <w:rFonts w:ascii="Arial" w:hAnsi="Arial" w:cs="Arial"/>
          <w:b/>
          <w:sz w:val="28"/>
          <w:szCs w:val="28"/>
        </w:rPr>
        <w:t>:</w:t>
      </w:r>
      <w:r w:rsidR="005A60E8">
        <w:rPr>
          <w:rFonts w:ascii="Arial" w:hAnsi="Arial" w:cs="Arial"/>
          <w:b/>
          <w:sz w:val="28"/>
          <w:szCs w:val="28"/>
        </w:rPr>
        <w:tab/>
      </w:r>
      <w:r w:rsidR="005A60E8">
        <w:rPr>
          <w:rFonts w:ascii="Arial" w:hAnsi="Arial" w:cs="Arial"/>
          <w:b/>
          <w:sz w:val="28"/>
          <w:szCs w:val="28"/>
        </w:rPr>
        <w:tab/>
      </w:r>
      <w:r w:rsidR="008D0BE0">
        <w:rPr>
          <w:rFonts w:ascii="Arial" w:hAnsi="Arial" w:cs="Arial"/>
          <w:b/>
          <w:sz w:val="28"/>
          <w:szCs w:val="28"/>
          <w:u w:val="single"/>
        </w:rPr>
        <w:t xml:space="preserve">Szene + </w:t>
      </w:r>
      <w:r>
        <w:rPr>
          <w:rFonts w:ascii="Arial" w:hAnsi="Arial" w:cs="Arial"/>
          <w:b/>
          <w:sz w:val="28"/>
          <w:szCs w:val="28"/>
          <w:u w:val="single"/>
        </w:rPr>
        <w:t>Bia</w:t>
      </w:r>
    </w:p>
    <w:p w14:paraId="41149FE5" w14:textId="77777777" w:rsidR="005A60E8" w:rsidRDefault="005A60E8" w:rsidP="005A60E8">
      <w:pPr>
        <w:rPr>
          <w:rFonts w:ascii="Arial" w:hAnsi="Arial" w:cs="Arial"/>
          <w:sz w:val="20"/>
          <w:szCs w:val="20"/>
        </w:rPr>
      </w:pPr>
    </w:p>
    <w:p w14:paraId="4F46FB98" w14:textId="77777777" w:rsidR="005A60E8" w:rsidRDefault="005A60E8" w:rsidP="005A60E8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</w:p>
    <w:p w14:paraId="2A02375E" w14:textId="35D5D89B" w:rsidR="00A9257A" w:rsidRDefault="005A60E8" w:rsidP="001A09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Beschreibung:</w:t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 w:rsidR="001A09EF">
        <w:rPr>
          <w:rFonts w:ascii="Arial" w:hAnsi="Arial" w:cs="Arial"/>
          <w:b/>
          <w:sz w:val="20"/>
          <w:szCs w:val="20"/>
          <w:u w:val="single"/>
        </w:rPr>
        <w:tab/>
      </w:r>
      <w:r w:rsidR="001A09EF"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>Verantwortlich</w:t>
      </w:r>
      <w:r w:rsidR="001A09EF">
        <w:rPr>
          <w:rFonts w:ascii="Arial" w:hAnsi="Arial" w:cs="Arial"/>
          <w:b/>
          <w:sz w:val="20"/>
          <w:szCs w:val="20"/>
          <w:u w:val="single"/>
        </w:rPr>
        <w:t>:</w:t>
      </w:r>
    </w:p>
    <w:p w14:paraId="3212D69C" w14:textId="77777777" w:rsidR="008D0BE0" w:rsidRDefault="008D0BE0" w:rsidP="008D0BE0">
      <w:pPr>
        <w:rPr>
          <w:rFonts w:ascii="Arial" w:hAnsi="Arial" w:cs="Arial"/>
          <w:b/>
          <w:sz w:val="16"/>
          <w:szCs w:val="16"/>
          <w:u w:val="single"/>
        </w:rPr>
      </w:pPr>
    </w:p>
    <w:p w14:paraId="1E623932" w14:textId="4794B0D4" w:rsidR="008A5D33" w:rsidRDefault="008A5D33" w:rsidP="008A5D33">
      <w:pPr>
        <w:rPr>
          <w:rFonts w:ascii="Arial" w:hAnsi="Arial" w:cs="Arial"/>
          <w:sz w:val="16"/>
          <w:szCs w:val="16"/>
        </w:rPr>
      </w:pPr>
      <w:r w:rsidRPr="000750FD">
        <w:rPr>
          <w:rFonts w:ascii="Arial" w:hAnsi="Arial" w:cs="Arial"/>
          <w:b/>
          <w:sz w:val="16"/>
          <w:szCs w:val="16"/>
          <w:u w:val="single"/>
        </w:rPr>
        <w:t>Thema</w:t>
      </w:r>
      <w:r>
        <w:rPr>
          <w:rFonts w:ascii="Arial" w:hAnsi="Arial" w:cs="Arial"/>
          <w:b/>
          <w:sz w:val="16"/>
          <w:szCs w:val="16"/>
          <w:u w:val="single"/>
        </w:rPr>
        <w:t>: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b/>
          <w:sz w:val="16"/>
          <w:szCs w:val="16"/>
        </w:rPr>
        <w:t>Das Licht der Welt</w:t>
      </w:r>
    </w:p>
    <w:p w14:paraId="3938E478" w14:textId="4E8EE549" w:rsidR="008A5D33" w:rsidRDefault="008A5D33" w:rsidP="008A5D33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Jesus nimmt mir meine Angst und gibt Orientierung</w:t>
      </w:r>
    </w:p>
    <w:p w14:paraId="56A19700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102AB8D0" w14:textId="70822A09" w:rsidR="008A5D33" w:rsidRDefault="008A5D33" w:rsidP="008A5D33">
      <w:pPr>
        <w:rPr>
          <w:rFonts w:ascii="Arial" w:hAnsi="Arial" w:cs="Arial"/>
          <w:sz w:val="16"/>
          <w:szCs w:val="16"/>
        </w:rPr>
      </w:pPr>
      <w:r w:rsidRPr="000750FD">
        <w:rPr>
          <w:rFonts w:ascii="Arial" w:hAnsi="Arial" w:cs="Arial"/>
          <w:b/>
          <w:sz w:val="16"/>
          <w:szCs w:val="16"/>
          <w:u w:val="single"/>
        </w:rPr>
        <w:t>Bibelstelle:</w:t>
      </w:r>
      <w:r>
        <w:rPr>
          <w:rFonts w:ascii="Arial" w:hAnsi="Arial" w:cs="Arial"/>
          <w:sz w:val="16"/>
          <w:szCs w:val="16"/>
        </w:rPr>
        <w:tab/>
        <w:t>Johannes 8,12</w:t>
      </w:r>
    </w:p>
    <w:p w14:paraId="5200C6EC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</w:p>
    <w:p w14:paraId="02DC30E4" w14:textId="5EB41190" w:rsidR="008A5D33" w:rsidRPr="00404953" w:rsidRDefault="008A5D33" w:rsidP="008A5D33">
      <w:pPr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u w:val="single"/>
        </w:rPr>
        <w:t>Szene:</w:t>
      </w:r>
      <w:r w:rsidR="00404953">
        <w:rPr>
          <w:rFonts w:ascii="Arial" w:hAnsi="Arial" w:cs="Arial"/>
          <w:bCs/>
          <w:sz w:val="16"/>
          <w:szCs w:val="16"/>
        </w:rPr>
        <w:tab/>
      </w:r>
      <w:r w:rsidR="00404953">
        <w:rPr>
          <w:rFonts w:ascii="Arial" w:hAnsi="Arial" w:cs="Arial"/>
          <w:bCs/>
          <w:sz w:val="16"/>
          <w:szCs w:val="16"/>
        </w:rPr>
        <w:tab/>
        <w:t>Tim</w:t>
      </w:r>
    </w:p>
    <w:p w14:paraId="544C568C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</w:p>
    <w:p w14:paraId="0FA109CA" w14:textId="77777777" w:rsidR="008A5D33" w:rsidRPr="00623D2D" w:rsidRDefault="008A5D33" w:rsidP="008A5D33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b/>
          <w:sz w:val="16"/>
          <w:szCs w:val="16"/>
          <w:u w:val="single"/>
        </w:rPr>
        <w:t>Bibelarbeit:</w:t>
      </w:r>
      <w:r w:rsidRPr="00623D2D">
        <w:rPr>
          <w:rFonts w:ascii="Arial" w:hAnsi="Arial" w:cs="Arial"/>
          <w:sz w:val="16"/>
          <w:szCs w:val="16"/>
        </w:rPr>
        <w:tab/>
      </w:r>
    </w:p>
    <w:p w14:paraId="30013518" w14:textId="77777777" w:rsidR="008A5D33" w:rsidRPr="00623D2D" w:rsidRDefault="008A5D33" w:rsidP="008A5D33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Einteilung:</w:t>
      </w:r>
    </w:p>
    <w:p w14:paraId="395EA1BA" w14:textId="67036509" w:rsidR="008A5D33" w:rsidRPr="00623D2D" w:rsidRDefault="008A5D33" w:rsidP="008A5D33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Alt:</w:t>
      </w:r>
      <w:r>
        <w:rPr>
          <w:rFonts w:ascii="Arial" w:hAnsi="Arial" w:cs="Arial"/>
          <w:sz w:val="16"/>
          <w:szCs w:val="16"/>
        </w:rPr>
        <w:tab/>
      </w:r>
      <w:r w:rsidR="00404953">
        <w:rPr>
          <w:rFonts w:ascii="Arial" w:hAnsi="Arial" w:cs="Arial"/>
          <w:sz w:val="16"/>
          <w:szCs w:val="16"/>
        </w:rPr>
        <w:t>Niklas</w:t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</w:p>
    <w:p w14:paraId="7E6F2566" w14:textId="02CD6752" w:rsidR="008A5D33" w:rsidRDefault="008A5D33" w:rsidP="008A5D33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Mittel:</w:t>
      </w:r>
      <w:r w:rsidRPr="00623D2D">
        <w:rPr>
          <w:rFonts w:ascii="Arial" w:hAnsi="Arial" w:cs="Arial"/>
          <w:sz w:val="16"/>
          <w:szCs w:val="16"/>
        </w:rPr>
        <w:tab/>
      </w:r>
      <w:r w:rsidR="00404953">
        <w:rPr>
          <w:rFonts w:ascii="Arial" w:hAnsi="Arial" w:cs="Arial"/>
          <w:sz w:val="16"/>
          <w:szCs w:val="16"/>
        </w:rPr>
        <w:t>Tim</w:t>
      </w:r>
    </w:p>
    <w:p w14:paraId="08FAA92D" w14:textId="5280AD3B" w:rsidR="008A5D33" w:rsidRDefault="008A5D33" w:rsidP="008A5D33">
      <w:pPr>
        <w:rPr>
          <w:rFonts w:ascii="Arial" w:hAnsi="Arial" w:cs="Arial"/>
          <w:sz w:val="16"/>
          <w:szCs w:val="16"/>
        </w:rPr>
      </w:pP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  <w:t>Jung:</w:t>
      </w:r>
      <w:r w:rsidRPr="00623D2D">
        <w:rPr>
          <w:rFonts w:ascii="Arial" w:hAnsi="Arial" w:cs="Arial"/>
          <w:sz w:val="16"/>
          <w:szCs w:val="16"/>
        </w:rPr>
        <w:tab/>
      </w:r>
      <w:r w:rsidR="00404953">
        <w:rPr>
          <w:rFonts w:ascii="Arial" w:hAnsi="Arial" w:cs="Arial"/>
          <w:sz w:val="16"/>
          <w:szCs w:val="16"/>
        </w:rPr>
        <w:t>Robin</w:t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  <w:r w:rsidRPr="00623D2D">
        <w:rPr>
          <w:rFonts w:ascii="Arial" w:hAnsi="Arial" w:cs="Arial"/>
          <w:sz w:val="16"/>
          <w:szCs w:val="16"/>
        </w:rPr>
        <w:tab/>
      </w:r>
    </w:p>
    <w:p w14:paraId="1338E536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</w:p>
    <w:p w14:paraId="08BE157F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ab/>
      </w:r>
    </w:p>
    <w:p w14:paraId="7F4B6A8C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</w:p>
    <w:p w14:paraId="0B436CA8" w14:textId="5B9B3818" w:rsidR="008A5D33" w:rsidRDefault="008A5D33" w:rsidP="008A5D33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/>
          <w:sz w:val="16"/>
          <w:szCs w:val="16"/>
          <w:u w:val="single"/>
        </w:rPr>
        <w:t>Abendthema:</w:t>
      </w:r>
      <w:r>
        <w:rPr>
          <w:rFonts w:ascii="Arial" w:hAnsi="Arial" w:cs="Arial"/>
          <w:sz w:val="16"/>
          <w:szCs w:val="16"/>
        </w:rPr>
        <w:tab/>
      </w:r>
      <w:r w:rsidR="00404953">
        <w:rPr>
          <w:rFonts w:ascii="Arial" w:hAnsi="Arial" w:cs="Arial"/>
          <w:sz w:val="16"/>
          <w:szCs w:val="16"/>
        </w:rPr>
        <w:t>Niklas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</w:p>
    <w:p w14:paraId="34AC1CCF" w14:textId="77777777" w:rsidR="008A5D33" w:rsidRDefault="008A5D33" w:rsidP="008A5D33">
      <w:pPr>
        <w:rPr>
          <w:rFonts w:ascii="Arial" w:hAnsi="Arial" w:cs="Arial"/>
          <w:b/>
          <w:sz w:val="20"/>
          <w:szCs w:val="20"/>
        </w:rPr>
      </w:pPr>
    </w:p>
    <w:p w14:paraId="49D9F861" w14:textId="3E50BA7E" w:rsidR="008A5D33" w:rsidRDefault="008A5D33" w:rsidP="008A5D33">
      <w:pPr>
        <w:rPr>
          <w:rFonts w:ascii="Arial" w:hAnsi="Arial" w:cs="Arial"/>
          <w:sz w:val="16"/>
          <w:szCs w:val="16"/>
        </w:rPr>
      </w:pPr>
      <w:r w:rsidRPr="00BC7E1B">
        <w:rPr>
          <w:rFonts w:ascii="Arial" w:hAnsi="Arial" w:cs="Arial"/>
          <w:b/>
          <w:sz w:val="16"/>
          <w:szCs w:val="16"/>
          <w:u w:val="single"/>
        </w:rPr>
        <w:t>Tagesplan:</w:t>
      </w:r>
      <w:r w:rsidRPr="00BC7E1B">
        <w:rPr>
          <w:rFonts w:ascii="Arial" w:hAnsi="Arial" w:cs="Arial"/>
          <w:sz w:val="16"/>
          <w:szCs w:val="16"/>
        </w:rPr>
        <w:tab/>
      </w:r>
      <w:r w:rsidR="00404953">
        <w:rPr>
          <w:rFonts w:ascii="Arial" w:hAnsi="Arial" w:cs="Arial"/>
          <w:sz w:val="16"/>
          <w:szCs w:val="16"/>
        </w:rPr>
        <w:t>Robin</w:t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  <w:r w:rsidRPr="00BC7E1B">
        <w:rPr>
          <w:rFonts w:ascii="Arial" w:hAnsi="Arial" w:cs="Arial"/>
          <w:sz w:val="16"/>
          <w:szCs w:val="16"/>
        </w:rPr>
        <w:tab/>
      </w:r>
    </w:p>
    <w:p w14:paraId="4A1A9082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</w:p>
    <w:p w14:paraId="78269AF2" w14:textId="77777777" w:rsidR="008A5D33" w:rsidRPr="004103E6" w:rsidRDefault="008A5D33" w:rsidP="008A5D33">
      <w:pPr>
        <w:rPr>
          <w:rFonts w:ascii="Arial" w:hAnsi="Arial" w:cs="Arial"/>
          <w:sz w:val="16"/>
          <w:szCs w:val="16"/>
        </w:rPr>
      </w:pPr>
    </w:p>
    <w:p w14:paraId="7C13404E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</w:p>
    <w:p w14:paraId="0996DD0F" w14:textId="77777777" w:rsidR="008A5D33" w:rsidRDefault="008A5D33" w:rsidP="008A5D33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Anschließend (Lagerplatzgestaltung) und Hobbygruppen</w:t>
      </w:r>
      <w:r>
        <w:rPr>
          <w:rFonts w:ascii="Arial" w:hAnsi="Arial" w:cs="Arial"/>
          <w:sz w:val="16"/>
          <w:szCs w:val="16"/>
        </w:rPr>
        <w:br w:type="page"/>
      </w:r>
    </w:p>
    <w:p w14:paraId="726257C4" w14:textId="77777777" w:rsidR="005A60E8" w:rsidRDefault="005A60E8" w:rsidP="005A60E8">
      <w:pPr>
        <w:rPr>
          <w:rFonts w:ascii="Arial" w:hAnsi="Arial" w:cs="Arial"/>
          <w:b/>
          <w:sz w:val="28"/>
          <w:szCs w:val="28"/>
        </w:rPr>
      </w:pPr>
    </w:p>
    <w:p w14:paraId="41CDE9EC" w14:textId="7025B64C" w:rsidR="001B4291" w:rsidRPr="00593DF4" w:rsidRDefault="001019B2" w:rsidP="001B4291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8"/>
          <w:szCs w:val="28"/>
        </w:rPr>
        <w:t>Freitag</w:t>
      </w:r>
      <w:r w:rsidR="001A09EF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14</w:t>
      </w:r>
      <w:r w:rsidR="001A09EF">
        <w:rPr>
          <w:rFonts w:ascii="Arial" w:hAnsi="Arial" w:cs="Arial"/>
          <w:b/>
          <w:sz w:val="28"/>
          <w:szCs w:val="28"/>
        </w:rPr>
        <w:t>.08.202</w:t>
      </w:r>
      <w:r>
        <w:rPr>
          <w:rFonts w:ascii="Arial" w:hAnsi="Arial" w:cs="Arial"/>
          <w:b/>
          <w:sz w:val="28"/>
          <w:szCs w:val="28"/>
        </w:rPr>
        <w:t>6</w:t>
      </w:r>
      <w:r w:rsidR="001A09EF">
        <w:rPr>
          <w:rFonts w:ascii="Arial" w:hAnsi="Arial" w:cs="Arial"/>
          <w:b/>
          <w:sz w:val="28"/>
          <w:szCs w:val="28"/>
        </w:rPr>
        <w:t xml:space="preserve"> </w:t>
      </w:r>
      <w:r w:rsidR="00623D2D">
        <w:rPr>
          <w:rFonts w:ascii="Arial" w:hAnsi="Arial" w:cs="Arial"/>
          <w:b/>
          <w:sz w:val="28"/>
          <w:szCs w:val="28"/>
        </w:rPr>
        <w:t>- mittags:</w:t>
      </w:r>
      <w:r w:rsidR="00623D2D">
        <w:rPr>
          <w:rFonts w:ascii="Arial" w:hAnsi="Arial" w:cs="Arial"/>
          <w:b/>
          <w:sz w:val="28"/>
          <w:szCs w:val="28"/>
        </w:rPr>
        <w:tab/>
      </w:r>
      <w:r w:rsidR="00623D2D">
        <w:rPr>
          <w:rFonts w:ascii="Arial" w:hAnsi="Arial" w:cs="Arial"/>
          <w:b/>
          <w:sz w:val="28"/>
          <w:szCs w:val="28"/>
        </w:rPr>
        <w:tab/>
      </w:r>
      <w:r>
        <w:rPr>
          <w:rFonts w:ascii="Arial" w:hAnsi="Arial" w:cs="Arial"/>
          <w:b/>
          <w:sz w:val="28"/>
          <w:szCs w:val="28"/>
          <w:u w:val="single"/>
        </w:rPr>
        <w:t>Wellnessmittag</w:t>
      </w:r>
    </w:p>
    <w:p w14:paraId="1393D5FC" w14:textId="77777777" w:rsidR="001B4291" w:rsidRPr="00593DF4" w:rsidRDefault="001B4291" w:rsidP="001B4291">
      <w:pPr>
        <w:rPr>
          <w:rFonts w:ascii="Arial" w:hAnsi="Arial" w:cs="Arial"/>
          <w:b/>
          <w:sz w:val="20"/>
          <w:szCs w:val="20"/>
        </w:rPr>
      </w:pPr>
      <w:r w:rsidRPr="00593DF4">
        <w:rPr>
          <w:rFonts w:ascii="Arial" w:hAnsi="Arial" w:cs="Arial"/>
          <w:b/>
          <w:sz w:val="20"/>
          <w:szCs w:val="20"/>
        </w:rPr>
        <w:tab/>
      </w:r>
    </w:p>
    <w:p w14:paraId="37F4360A" w14:textId="77777777" w:rsidR="001A09EF" w:rsidRDefault="001A09EF" w:rsidP="001A09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Beschreibung:</w:t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  <w:t>Verantwortlich:</w:t>
      </w:r>
    </w:p>
    <w:p w14:paraId="4B50D0A1" w14:textId="210EFBF1" w:rsidR="00623D2D" w:rsidRDefault="001B4291" w:rsidP="001B4291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7D141670" w14:textId="3ED6AFC7" w:rsidR="005542A0" w:rsidRPr="001019B2" w:rsidRDefault="005542A0" w:rsidP="00623D2D">
      <w:pPr>
        <w:rPr>
          <w:rFonts w:ascii="Arial" w:hAnsi="Arial" w:cs="Arial"/>
          <w:sz w:val="16"/>
          <w:szCs w:val="16"/>
        </w:rPr>
      </w:pPr>
    </w:p>
    <w:p w14:paraId="06ADD07C" w14:textId="253463B6" w:rsidR="005542A0" w:rsidRDefault="00404953" w:rsidP="00404953">
      <w:pPr>
        <w:pStyle w:val="Listenabsatz"/>
        <w:numPr>
          <w:ilvl w:val="0"/>
          <w:numId w:val="29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Ohne Wertung</w:t>
      </w:r>
    </w:p>
    <w:p w14:paraId="2A810A3E" w14:textId="558B7CD5" w:rsidR="00404953" w:rsidRDefault="00404953" w:rsidP="00404953">
      <w:pPr>
        <w:pStyle w:val="Listenabsatz"/>
        <w:numPr>
          <w:ilvl w:val="0"/>
          <w:numId w:val="29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Ohne Gruppen</w:t>
      </w:r>
    </w:p>
    <w:p w14:paraId="4AF46881" w14:textId="7A64DBE0" w:rsidR="00404953" w:rsidRDefault="00404953" w:rsidP="00404953">
      <w:pPr>
        <w:pStyle w:val="Listenabsatz"/>
        <w:numPr>
          <w:ilvl w:val="0"/>
          <w:numId w:val="29"/>
        </w:num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Ohne Laufzettel</w:t>
      </w:r>
    </w:p>
    <w:p w14:paraId="57F14568" w14:textId="77777777" w:rsidR="00404953" w:rsidRDefault="00404953" w:rsidP="00404953">
      <w:pPr>
        <w:rPr>
          <w:rFonts w:ascii="Arial" w:hAnsi="Arial" w:cs="Arial"/>
          <w:bCs/>
        </w:rPr>
      </w:pPr>
    </w:p>
    <w:p w14:paraId="53990D13" w14:textId="77777777" w:rsidR="00404953" w:rsidRDefault="00404953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Zum Start alle zusammen Yoga / Pilates vor dem Container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Tim</w:t>
      </w:r>
    </w:p>
    <w:p w14:paraId="17AB999B" w14:textId="77777777" w:rsidR="00404953" w:rsidRDefault="00404953" w:rsidP="00404953">
      <w:pPr>
        <w:rPr>
          <w:rFonts w:ascii="Arial" w:hAnsi="Arial" w:cs="Arial"/>
          <w:bCs/>
        </w:rPr>
      </w:pPr>
    </w:p>
    <w:p w14:paraId="3A3E3D5F" w14:textId="77777777" w:rsidR="00404953" w:rsidRDefault="00404953" w:rsidP="00404953">
      <w:pPr>
        <w:rPr>
          <w:rFonts w:ascii="Arial" w:hAnsi="Arial" w:cs="Arial"/>
          <w:bCs/>
        </w:rPr>
      </w:pPr>
    </w:p>
    <w:p w14:paraId="2F15B76A" w14:textId="4B1E985F" w:rsidR="00404953" w:rsidRPr="00404953" w:rsidRDefault="00404953" w:rsidP="00404953">
      <w:pPr>
        <w:rPr>
          <w:rFonts w:ascii="Arial" w:hAnsi="Arial" w:cs="Arial"/>
          <w:b/>
          <w:bCs/>
          <w:u w:val="single"/>
        </w:rPr>
      </w:pPr>
      <w:r w:rsidRPr="00404953">
        <w:rPr>
          <w:rFonts w:ascii="Arial" w:hAnsi="Arial" w:cs="Arial"/>
          <w:b/>
          <w:bCs/>
          <w:u w:val="single"/>
        </w:rPr>
        <w:t>Stationen:</w:t>
      </w:r>
    </w:p>
    <w:p w14:paraId="3D0E1506" w14:textId="77777777" w:rsidR="00404953" w:rsidRDefault="00404953" w:rsidP="00404953">
      <w:pPr>
        <w:rPr>
          <w:rFonts w:ascii="Arial" w:hAnsi="Arial" w:cs="Arial"/>
          <w:bCs/>
        </w:rPr>
      </w:pPr>
    </w:p>
    <w:p w14:paraId="74BFF551" w14:textId="6B1EEF3D" w:rsidR="00404953" w:rsidRDefault="00404953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Station 1:</w:t>
      </w:r>
      <w:r>
        <w:rPr>
          <w:rFonts w:ascii="Arial" w:hAnsi="Arial" w:cs="Arial"/>
          <w:bCs/>
        </w:rPr>
        <w:tab/>
        <w:t>Haare waschen + Kopfmassage</w:t>
      </w:r>
      <w:r>
        <w:rPr>
          <w:rFonts w:ascii="Arial" w:hAnsi="Arial" w:cs="Arial"/>
          <w:bCs/>
        </w:rPr>
        <w:tab/>
      </w:r>
    </w:p>
    <w:p w14:paraId="7A2FAB16" w14:textId="77777777" w:rsidR="00404953" w:rsidRDefault="00404953" w:rsidP="00404953">
      <w:pPr>
        <w:rPr>
          <w:rFonts w:ascii="Arial" w:hAnsi="Arial" w:cs="Arial"/>
          <w:bCs/>
        </w:rPr>
      </w:pPr>
    </w:p>
    <w:p w14:paraId="01BE0030" w14:textId="5ED94F6A" w:rsidR="00404953" w:rsidRDefault="00404953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>- Shampoo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  <w:t>Markus</w:t>
      </w:r>
      <w:r w:rsidRPr="00404953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 xml:space="preserve">- </w:t>
      </w:r>
      <w:r w:rsidRPr="00404953">
        <w:rPr>
          <w:rFonts w:ascii="Arial" w:hAnsi="Arial" w:cs="Arial"/>
          <w:bCs/>
        </w:rPr>
        <w:t>Massagespinnen</w:t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</w:r>
      <w:r w:rsidR="00401230">
        <w:rPr>
          <w:rFonts w:ascii="Arial" w:hAnsi="Arial" w:cs="Arial"/>
          <w:bCs/>
        </w:rPr>
        <w:tab/>
        <w:t>1x Markus + Ruben fragen</w:t>
      </w:r>
    </w:p>
    <w:p w14:paraId="25DFADD1" w14:textId="3C3721AE" w:rsidR="00404953" w:rsidRDefault="00404953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595FE262" w14:textId="77777777" w:rsidR="00404953" w:rsidRDefault="00404953" w:rsidP="00404953">
      <w:pPr>
        <w:rPr>
          <w:rFonts w:ascii="Arial" w:hAnsi="Arial" w:cs="Arial"/>
          <w:bCs/>
        </w:rPr>
      </w:pPr>
    </w:p>
    <w:p w14:paraId="225FAC24" w14:textId="6880AD12" w:rsidR="00404953" w:rsidRDefault="00404953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Station 2:</w:t>
      </w:r>
      <w:r w:rsidR="00401230">
        <w:rPr>
          <w:rFonts w:ascii="Arial" w:hAnsi="Arial" w:cs="Arial"/>
          <w:bCs/>
        </w:rPr>
        <w:tab/>
        <w:t>Handpeeling</w:t>
      </w:r>
    </w:p>
    <w:p w14:paraId="6032B5EC" w14:textId="2A6F40F7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16CF79E7" w14:textId="6EE5BFF2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>- Zucker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Küche Gesamtmia</w:t>
      </w:r>
    </w:p>
    <w:p w14:paraId="364AF5B5" w14:textId="161D1195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Öl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Küche Gesamtmia</w:t>
      </w:r>
    </w:p>
    <w:p w14:paraId="2C2A05C4" w14:textId="77777777" w:rsidR="00401230" w:rsidRDefault="00401230" w:rsidP="00404953">
      <w:pPr>
        <w:rPr>
          <w:rFonts w:ascii="Arial" w:hAnsi="Arial" w:cs="Arial"/>
          <w:bCs/>
        </w:rPr>
      </w:pPr>
    </w:p>
    <w:p w14:paraId="2B455A60" w14:textId="77777777" w:rsidR="00401230" w:rsidRDefault="00401230" w:rsidP="00404953">
      <w:pPr>
        <w:rPr>
          <w:rFonts w:ascii="Arial" w:hAnsi="Arial" w:cs="Arial"/>
          <w:bCs/>
        </w:rPr>
      </w:pPr>
    </w:p>
    <w:p w14:paraId="3C1D63FD" w14:textId="77777777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Station 3:</w:t>
      </w:r>
      <w:r>
        <w:rPr>
          <w:rFonts w:ascii="Arial" w:hAnsi="Arial" w:cs="Arial"/>
          <w:bCs/>
        </w:rPr>
        <w:tab/>
        <w:t>heiße Badewannen (3 Stück)</w:t>
      </w:r>
    </w:p>
    <w:p w14:paraId="44FE88B8" w14:textId="77777777" w:rsidR="00401230" w:rsidRDefault="00401230" w:rsidP="00404953">
      <w:pPr>
        <w:rPr>
          <w:rFonts w:ascii="Arial" w:hAnsi="Arial" w:cs="Arial"/>
          <w:bCs/>
        </w:rPr>
      </w:pPr>
    </w:p>
    <w:p w14:paraId="28AFFA85" w14:textId="2FAD0FE3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>- Badewannen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52A492DD" w14:textId="1B3B636A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Shampoo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Markus</w:t>
      </w:r>
    </w:p>
    <w:p w14:paraId="4C8F4D02" w14:textId="77777777" w:rsidR="00401230" w:rsidRDefault="00401230" w:rsidP="00404953">
      <w:pPr>
        <w:rPr>
          <w:rFonts w:ascii="Arial" w:hAnsi="Arial" w:cs="Arial"/>
          <w:bCs/>
        </w:rPr>
      </w:pPr>
    </w:p>
    <w:p w14:paraId="3D65954C" w14:textId="77777777" w:rsidR="00401230" w:rsidRDefault="00401230" w:rsidP="00404953">
      <w:pPr>
        <w:rPr>
          <w:rFonts w:ascii="Arial" w:hAnsi="Arial" w:cs="Arial"/>
          <w:bCs/>
        </w:rPr>
      </w:pPr>
    </w:p>
    <w:p w14:paraId="6A55B81A" w14:textId="271E2750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Station 4:</w:t>
      </w:r>
      <w:r>
        <w:rPr>
          <w:rFonts w:ascii="Arial" w:hAnsi="Arial" w:cs="Arial"/>
          <w:bCs/>
        </w:rPr>
        <w:tab/>
        <w:t>Fitness</w:t>
      </w:r>
    </w:p>
    <w:p w14:paraId="301E49E4" w14:textId="77777777" w:rsidR="00401230" w:rsidRDefault="00401230" w:rsidP="00404953">
      <w:pPr>
        <w:rPr>
          <w:rFonts w:ascii="Arial" w:hAnsi="Arial" w:cs="Arial"/>
          <w:bCs/>
        </w:rPr>
      </w:pPr>
    </w:p>
    <w:p w14:paraId="0FF53D01" w14:textId="3F3481F5" w:rsidR="00401230" w:rsidRDefault="00401230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>- Fitnessutensilien</w:t>
      </w:r>
      <w:r w:rsidR="00555D2F"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ab/>
      </w:r>
      <w:r w:rsidR="00555D2F">
        <w:rPr>
          <w:rFonts w:ascii="Arial" w:hAnsi="Arial" w:cs="Arial"/>
          <w:bCs/>
        </w:rPr>
        <w:tab/>
        <w:t>Robin</w:t>
      </w:r>
    </w:p>
    <w:p w14:paraId="7ADC5F70" w14:textId="77777777" w:rsidR="00555D2F" w:rsidRDefault="00555D2F" w:rsidP="00404953">
      <w:pPr>
        <w:rPr>
          <w:rFonts w:ascii="Arial" w:hAnsi="Arial" w:cs="Arial"/>
          <w:bCs/>
        </w:rPr>
      </w:pPr>
    </w:p>
    <w:p w14:paraId="6A75A006" w14:textId="77777777" w:rsidR="00555D2F" w:rsidRDefault="00555D2F" w:rsidP="00404953">
      <w:pPr>
        <w:rPr>
          <w:rFonts w:ascii="Arial" w:hAnsi="Arial" w:cs="Arial"/>
          <w:bCs/>
        </w:rPr>
      </w:pPr>
    </w:p>
    <w:p w14:paraId="4B56BFD4" w14:textId="59F6ABA5" w:rsidR="00555D2F" w:rsidRDefault="00555D2F" w:rsidP="00404953">
      <w:pPr>
        <w:rPr>
          <w:rFonts w:ascii="Arial" w:hAnsi="Arial" w:cs="Arial"/>
          <w:bCs/>
          <w:lang w:val="en-GB"/>
        </w:rPr>
      </w:pPr>
      <w:r w:rsidRPr="00555D2F">
        <w:rPr>
          <w:rFonts w:ascii="Arial" w:hAnsi="Arial" w:cs="Arial"/>
          <w:bCs/>
          <w:lang w:val="en-GB"/>
        </w:rPr>
        <w:t>Station 5:</w:t>
      </w:r>
      <w:r w:rsidRPr="00555D2F">
        <w:rPr>
          <w:rFonts w:ascii="Arial" w:hAnsi="Arial" w:cs="Arial"/>
          <w:bCs/>
          <w:lang w:val="en-GB"/>
        </w:rPr>
        <w:tab/>
        <w:t>Snack and Cocktails</w:t>
      </w:r>
      <w:r w:rsidRPr="00555D2F">
        <w:rPr>
          <w:rFonts w:ascii="Arial" w:hAnsi="Arial" w:cs="Arial"/>
          <w:bCs/>
          <w:lang w:val="en-GB"/>
        </w:rPr>
        <w:tab/>
      </w:r>
      <w:r w:rsidRPr="00555D2F">
        <w:rPr>
          <w:rFonts w:ascii="Arial" w:hAnsi="Arial" w:cs="Arial"/>
          <w:bCs/>
          <w:lang w:val="en-GB"/>
        </w:rPr>
        <w:tab/>
      </w:r>
      <w:r w:rsidRPr="00555D2F">
        <w:rPr>
          <w:rFonts w:ascii="Arial" w:hAnsi="Arial" w:cs="Arial"/>
          <w:bCs/>
          <w:lang w:val="en-GB"/>
        </w:rPr>
        <w:tab/>
      </w:r>
      <w:r w:rsidRPr="00555D2F">
        <w:rPr>
          <w:rFonts w:ascii="Arial" w:hAnsi="Arial" w:cs="Arial"/>
          <w:bCs/>
          <w:lang w:val="en-GB"/>
        </w:rPr>
        <w:tab/>
      </w:r>
      <w:r w:rsidRPr="00555D2F">
        <w:rPr>
          <w:rFonts w:ascii="Arial" w:hAnsi="Arial" w:cs="Arial"/>
          <w:bCs/>
          <w:lang w:val="en-GB"/>
        </w:rPr>
        <w:tab/>
      </w:r>
      <w:r w:rsidRPr="00555D2F">
        <w:rPr>
          <w:rFonts w:ascii="Arial" w:hAnsi="Arial" w:cs="Arial"/>
          <w:bCs/>
          <w:lang w:val="en-GB"/>
        </w:rPr>
        <w:tab/>
        <w:t>Kü</w:t>
      </w:r>
      <w:r>
        <w:rPr>
          <w:rFonts w:ascii="Arial" w:hAnsi="Arial" w:cs="Arial"/>
          <w:bCs/>
          <w:lang w:val="en-GB"/>
        </w:rPr>
        <w:t>che</w:t>
      </w:r>
    </w:p>
    <w:p w14:paraId="601E2DDC" w14:textId="77777777" w:rsidR="00555D2F" w:rsidRDefault="00555D2F" w:rsidP="00404953">
      <w:pPr>
        <w:rPr>
          <w:rFonts w:ascii="Arial" w:hAnsi="Arial" w:cs="Arial"/>
          <w:bCs/>
          <w:lang w:val="en-GB"/>
        </w:rPr>
      </w:pPr>
    </w:p>
    <w:p w14:paraId="1D4BA3A6" w14:textId="77777777" w:rsidR="00555D2F" w:rsidRDefault="00555D2F" w:rsidP="00404953">
      <w:pPr>
        <w:rPr>
          <w:rFonts w:ascii="Arial" w:hAnsi="Arial" w:cs="Arial"/>
          <w:bCs/>
          <w:lang w:val="en-GB"/>
        </w:rPr>
      </w:pPr>
    </w:p>
    <w:p w14:paraId="009C74FD" w14:textId="66ED18B9" w:rsidR="00555D2F" w:rsidRDefault="00555D2F" w:rsidP="00404953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>Station 6:</w:t>
      </w:r>
      <w:r>
        <w:rPr>
          <w:rFonts w:ascii="Arial" w:hAnsi="Arial" w:cs="Arial"/>
          <w:bCs/>
          <w:lang w:val="en-GB"/>
        </w:rPr>
        <w:tab/>
        <w:t xml:space="preserve">Massage </w:t>
      </w:r>
    </w:p>
    <w:p w14:paraId="47491A4D" w14:textId="3C6D7BE1" w:rsidR="00555D2F" w:rsidRDefault="00555D2F" w:rsidP="00404953">
      <w:pPr>
        <w:rPr>
          <w:rFonts w:ascii="Arial" w:hAnsi="Arial" w:cs="Arial"/>
          <w:bCs/>
          <w:lang w:val="en-GB"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  <w:t>(alle 5 Minuten Wechsel) + Warteliste</w:t>
      </w:r>
    </w:p>
    <w:p w14:paraId="7BAB366F" w14:textId="147AEE59" w:rsidR="004067CB" w:rsidRPr="004067CB" w:rsidRDefault="004067CB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  <w:lang w:val="en-GB"/>
        </w:rPr>
        <w:tab/>
      </w:r>
      <w:r>
        <w:rPr>
          <w:rFonts w:ascii="Arial" w:hAnsi="Arial" w:cs="Arial"/>
          <w:bCs/>
          <w:lang w:val="en-GB"/>
        </w:rPr>
        <w:tab/>
      </w:r>
      <w:r w:rsidRPr="004067CB">
        <w:rPr>
          <w:rFonts w:ascii="Arial" w:hAnsi="Arial" w:cs="Arial"/>
          <w:bCs/>
        </w:rPr>
        <w:t>Chillerecke im hinteren B</w:t>
      </w:r>
      <w:r>
        <w:rPr>
          <w:rFonts w:ascii="Arial" w:hAnsi="Arial" w:cs="Arial"/>
          <w:bCs/>
        </w:rPr>
        <w:t>e</w:t>
      </w:r>
      <w:r w:rsidRPr="004067CB">
        <w:rPr>
          <w:rFonts w:ascii="Arial" w:hAnsi="Arial" w:cs="Arial"/>
          <w:bCs/>
        </w:rPr>
        <w:t>reich v</w:t>
      </w:r>
      <w:r>
        <w:rPr>
          <w:rFonts w:ascii="Arial" w:hAnsi="Arial" w:cs="Arial"/>
          <w:bCs/>
        </w:rPr>
        <w:t>om Tageszelt</w:t>
      </w:r>
    </w:p>
    <w:p w14:paraId="6EBD066B" w14:textId="77777777" w:rsidR="00555D2F" w:rsidRPr="004067CB" w:rsidRDefault="00555D2F" w:rsidP="00404953">
      <w:pPr>
        <w:rPr>
          <w:rFonts w:ascii="Arial" w:hAnsi="Arial" w:cs="Arial"/>
          <w:bCs/>
        </w:rPr>
      </w:pPr>
    </w:p>
    <w:p w14:paraId="3C93339E" w14:textId="4371344B" w:rsidR="00555D2F" w:rsidRPr="00555D2F" w:rsidRDefault="00555D2F" w:rsidP="00404953">
      <w:pPr>
        <w:rPr>
          <w:rFonts w:ascii="Arial" w:hAnsi="Arial" w:cs="Arial"/>
          <w:bCs/>
        </w:rPr>
      </w:pPr>
      <w:r w:rsidRPr="00555D2F">
        <w:rPr>
          <w:rFonts w:ascii="Arial" w:hAnsi="Arial" w:cs="Arial"/>
          <w:bCs/>
        </w:rPr>
        <w:t>Material:</w:t>
      </w:r>
      <w:r w:rsidRPr="00555D2F">
        <w:rPr>
          <w:rFonts w:ascii="Arial" w:hAnsi="Arial" w:cs="Arial"/>
          <w:bCs/>
        </w:rPr>
        <w:tab/>
        <w:t>- Entspannungsmusik</w:t>
      </w: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  <w:t>Rob</w:t>
      </w:r>
      <w:r>
        <w:rPr>
          <w:rFonts w:ascii="Arial" w:hAnsi="Arial" w:cs="Arial"/>
          <w:bCs/>
        </w:rPr>
        <w:t>in</w:t>
      </w:r>
    </w:p>
    <w:p w14:paraId="7698DCE9" w14:textId="31CAF69E" w:rsidR="00555D2F" w:rsidRPr="00555D2F" w:rsidRDefault="00555D2F" w:rsidP="00404953">
      <w:pPr>
        <w:rPr>
          <w:rFonts w:ascii="Arial" w:hAnsi="Arial" w:cs="Arial"/>
          <w:bCs/>
        </w:rPr>
      </w:pP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  <w:t>- Massageöl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Robin</w:t>
      </w:r>
    </w:p>
    <w:p w14:paraId="7F5372A8" w14:textId="2C74DA29" w:rsidR="00555D2F" w:rsidRDefault="00555D2F" w:rsidP="00404953">
      <w:pPr>
        <w:rPr>
          <w:rFonts w:ascii="Arial" w:hAnsi="Arial" w:cs="Arial"/>
          <w:bCs/>
        </w:rPr>
      </w:pPr>
      <w:r w:rsidRPr="00555D2F">
        <w:rPr>
          <w:rFonts w:ascii="Arial" w:hAnsi="Arial" w:cs="Arial"/>
          <w:bCs/>
        </w:rPr>
        <w:tab/>
      </w:r>
      <w:r w:rsidRPr="00555D2F">
        <w:rPr>
          <w:rFonts w:ascii="Arial" w:hAnsi="Arial" w:cs="Arial"/>
          <w:bCs/>
        </w:rPr>
        <w:tab/>
        <w:t>- Massageuntensilien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Robin (Gesamtlagermia)</w:t>
      </w:r>
    </w:p>
    <w:p w14:paraId="153DD06E" w14:textId="77777777" w:rsidR="00555D2F" w:rsidRDefault="00555D2F" w:rsidP="00404953">
      <w:pPr>
        <w:rPr>
          <w:rFonts w:ascii="Arial" w:hAnsi="Arial" w:cs="Arial"/>
          <w:bCs/>
        </w:rPr>
      </w:pPr>
    </w:p>
    <w:p w14:paraId="3AC6CFFD" w14:textId="77777777" w:rsidR="00A94BEF" w:rsidRDefault="00A94BEF" w:rsidP="00404953">
      <w:pPr>
        <w:rPr>
          <w:rFonts w:ascii="Arial" w:hAnsi="Arial" w:cs="Arial"/>
          <w:bCs/>
        </w:rPr>
      </w:pPr>
    </w:p>
    <w:p w14:paraId="639793FF" w14:textId="77777777" w:rsidR="00A94BEF" w:rsidRDefault="00A94BEF" w:rsidP="00404953">
      <w:pPr>
        <w:rPr>
          <w:rFonts w:ascii="Arial" w:hAnsi="Arial" w:cs="Arial"/>
          <w:bCs/>
        </w:rPr>
      </w:pPr>
    </w:p>
    <w:p w14:paraId="5C3B5F73" w14:textId="77777777" w:rsidR="00A94BEF" w:rsidRDefault="00A94BEF" w:rsidP="00404953">
      <w:pPr>
        <w:rPr>
          <w:rFonts w:ascii="Arial" w:hAnsi="Arial" w:cs="Arial"/>
          <w:bCs/>
        </w:rPr>
      </w:pPr>
    </w:p>
    <w:p w14:paraId="0FE794EE" w14:textId="77777777" w:rsidR="00A94BEF" w:rsidRDefault="00A94BEF" w:rsidP="00404953">
      <w:pPr>
        <w:rPr>
          <w:rFonts w:ascii="Arial" w:hAnsi="Arial" w:cs="Arial"/>
          <w:bCs/>
        </w:rPr>
      </w:pPr>
    </w:p>
    <w:p w14:paraId="49F51B6B" w14:textId="6CC9AC65" w:rsid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Station 7: </w:t>
      </w:r>
      <w:r>
        <w:rPr>
          <w:rFonts w:ascii="Arial" w:hAnsi="Arial" w:cs="Arial"/>
          <w:bCs/>
        </w:rPr>
        <w:tab/>
        <w:t>Dampfbad (Saunazelt)</w:t>
      </w:r>
    </w:p>
    <w:p w14:paraId="7A611EE7" w14:textId="77777777" w:rsidR="00555D2F" w:rsidRDefault="00555D2F" w:rsidP="00404953">
      <w:pPr>
        <w:rPr>
          <w:rFonts w:ascii="Arial" w:hAnsi="Arial" w:cs="Arial"/>
          <w:bCs/>
        </w:rPr>
      </w:pPr>
    </w:p>
    <w:p w14:paraId="36022490" w14:textId="6188168C" w:rsid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>- Saunaduft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Markus</w:t>
      </w:r>
    </w:p>
    <w:p w14:paraId="76C9779A" w14:textId="77777777" w:rsidR="00555D2F" w:rsidRDefault="00555D2F" w:rsidP="00404953">
      <w:pPr>
        <w:rPr>
          <w:rFonts w:ascii="Arial" w:hAnsi="Arial" w:cs="Arial"/>
          <w:bCs/>
        </w:rPr>
      </w:pPr>
    </w:p>
    <w:p w14:paraId="1D7CA78D" w14:textId="66347A29" w:rsid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Station 8:</w:t>
      </w:r>
      <w:r>
        <w:rPr>
          <w:rFonts w:ascii="Arial" w:hAnsi="Arial" w:cs="Arial"/>
          <w:bCs/>
        </w:rPr>
        <w:tab/>
        <w:t>Aquajogging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</w:p>
    <w:p w14:paraId="4A16BF48" w14:textId="77777777" w:rsidR="00555D2F" w:rsidRDefault="00555D2F" w:rsidP="00404953">
      <w:pPr>
        <w:rPr>
          <w:rFonts w:ascii="Arial" w:hAnsi="Arial" w:cs="Arial"/>
          <w:bCs/>
        </w:rPr>
      </w:pPr>
    </w:p>
    <w:p w14:paraId="6E0DC878" w14:textId="27DCBEA4" w:rsid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>- Musik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Tim</w:t>
      </w:r>
    </w:p>
    <w:p w14:paraId="078F9A31" w14:textId="77777777" w:rsidR="00555D2F" w:rsidRDefault="00555D2F" w:rsidP="00404953">
      <w:pPr>
        <w:rPr>
          <w:rFonts w:ascii="Arial" w:hAnsi="Arial" w:cs="Arial"/>
          <w:bCs/>
        </w:rPr>
      </w:pPr>
    </w:p>
    <w:p w14:paraId="0B4CE3F2" w14:textId="77777777" w:rsidR="00555D2F" w:rsidRDefault="00555D2F" w:rsidP="00404953">
      <w:pPr>
        <w:rPr>
          <w:rFonts w:ascii="Arial" w:hAnsi="Arial" w:cs="Arial"/>
          <w:bCs/>
        </w:rPr>
      </w:pPr>
    </w:p>
    <w:p w14:paraId="0EE1F616" w14:textId="4EDBFBFF" w:rsid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Station 9:</w:t>
      </w:r>
      <w:r>
        <w:rPr>
          <w:rFonts w:ascii="Arial" w:hAnsi="Arial" w:cs="Arial"/>
          <w:bCs/>
        </w:rPr>
        <w:tab/>
        <w:t>Gurkenmaske</w:t>
      </w:r>
    </w:p>
    <w:p w14:paraId="27EAEA51" w14:textId="77777777" w:rsidR="00555D2F" w:rsidRDefault="00555D2F" w:rsidP="00404953">
      <w:pPr>
        <w:rPr>
          <w:rFonts w:ascii="Arial" w:hAnsi="Arial" w:cs="Arial"/>
          <w:bCs/>
        </w:rPr>
      </w:pPr>
    </w:p>
    <w:p w14:paraId="7F7A8418" w14:textId="2E230AB4" w:rsid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Material:</w:t>
      </w:r>
      <w:r>
        <w:rPr>
          <w:rFonts w:ascii="Arial" w:hAnsi="Arial" w:cs="Arial"/>
          <w:bCs/>
        </w:rPr>
        <w:tab/>
        <w:t>- Gurken</w:t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Küche</w:t>
      </w:r>
    </w:p>
    <w:p w14:paraId="12FBFE8D" w14:textId="5F850824" w:rsidR="00555D2F" w:rsidRPr="00555D2F" w:rsidRDefault="00555D2F" w:rsidP="00404953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ab/>
        <w:t>- Quark</w:t>
      </w:r>
      <w:r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</w:r>
      <w:r w:rsidR="0014066B">
        <w:rPr>
          <w:rFonts w:ascii="Arial" w:hAnsi="Arial" w:cs="Arial"/>
          <w:bCs/>
        </w:rPr>
        <w:tab/>
        <w:t>Küche</w:t>
      </w:r>
    </w:p>
    <w:p w14:paraId="5523DA05" w14:textId="77777777" w:rsidR="005542A0" w:rsidRPr="00555D2F" w:rsidRDefault="005542A0" w:rsidP="00623D2D">
      <w:pPr>
        <w:rPr>
          <w:rFonts w:ascii="Arial" w:hAnsi="Arial" w:cs="Arial"/>
          <w:b/>
          <w:sz w:val="22"/>
          <w:szCs w:val="22"/>
        </w:rPr>
      </w:pPr>
    </w:p>
    <w:p w14:paraId="6D4EC1E5" w14:textId="3A0F42AC" w:rsidR="005542A0" w:rsidRDefault="005542A0">
      <w:pPr>
        <w:rPr>
          <w:rFonts w:ascii="Arial" w:hAnsi="Arial" w:cs="Arial"/>
          <w:b/>
          <w:sz w:val="28"/>
          <w:szCs w:val="28"/>
        </w:rPr>
      </w:pPr>
    </w:p>
    <w:p w14:paraId="414180B6" w14:textId="77777777" w:rsidR="00F945B1" w:rsidRDefault="00F945B1">
      <w:pPr>
        <w:rPr>
          <w:rFonts w:ascii="Arial" w:hAnsi="Arial" w:cs="Arial"/>
          <w:b/>
          <w:sz w:val="28"/>
          <w:szCs w:val="28"/>
        </w:rPr>
      </w:pPr>
    </w:p>
    <w:p w14:paraId="044F570F" w14:textId="77777777" w:rsidR="00F945B1" w:rsidRDefault="00F945B1">
      <w:pPr>
        <w:rPr>
          <w:rFonts w:ascii="Arial" w:hAnsi="Arial" w:cs="Arial"/>
          <w:b/>
          <w:sz w:val="28"/>
          <w:szCs w:val="28"/>
        </w:rPr>
      </w:pPr>
    </w:p>
    <w:p w14:paraId="089A318C" w14:textId="1A999A11" w:rsidR="00F945B1" w:rsidRPr="00F945B1" w:rsidRDefault="00F945B1">
      <w:pPr>
        <w:rPr>
          <w:rFonts w:ascii="Arial" w:hAnsi="Arial" w:cs="Arial"/>
          <w:b/>
          <w:color w:val="EE0000"/>
          <w:sz w:val="28"/>
          <w:szCs w:val="28"/>
        </w:rPr>
      </w:pPr>
      <w:r w:rsidRPr="00F945B1">
        <w:rPr>
          <w:rFonts w:ascii="Arial" w:hAnsi="Arial" w:cs="Arial"/>
          <w:b/>
          <w:color w:val="EE0000"/>
          <w:sz w:val="28"/>
          <w:szCs w:val="28"/>
        </w:rPr>
        <w:sym w:font="Wingdings" w:char="F0E0"/>
      </w:r>
      <w:r w:rsidRPr="00F945B1">
        <w:rPr>
          <w:rFonts w:ascii="Arial" w:hAnsi="Arial" w:cs="Arial"/>
          <w:b/>
          <w:color w:val="EE0000"/>
          <w:sz w:val="28"/>
          <w:szCs w:val="28"/>
        </w:rPr>
        <w:t xml:space="preserve"> Au</w:t>
      </w:r>
      <w:r>
        <w:rPr>
          <w:rFonts w:ascii="Arial" w:hAnsi="Arial" w:cs="Arial"/>
          <w:b/>
          <w:color w:val="EE0000"/>
          <w:sz w:val="28"/>
          <w:szCs w:val="28"/>
        </w:rPr>
        <w:t>f</w:t>
      </w:r>
      <w:r w:rsidRPr="00F945B1">
        <w:rPr>
          <w:rFonts w:ascii="Arial" w:hAnsi="Arial" w:cs="Arial"/>
          <w:b/>
          <w:color w:val="EE0000"/>
          <w:sz w:val="28"/>
          <w:szCs w:val="28"/>
        </w:rPr>
        <w:t>baustart von Clever vor dem Vesper direkt nach dem Wellness</w:t>
      </w:r>
    </w:p>
    <w:p w14:paraId="01716A47" w14:textId="665D96E9" w:rsidR="005542A0" w:rsidRDefault="00404953" w:rsidP="00623D2D">
      <w:pPr>
        <w:rPr>
          <w:rFonts w:ascii="Arial" w:hAnsi="Arial" w:cs="Arial"/>
          <w:b/>
          <w:sz w:val="28"/>
          <w:szCs w:val="28"/>
        </w:rPr>
      </w:pPr>
      <w:r w:rsidRPr="00555D2F">
        <w:rPr>
          <w:rFonts w:ascii="Arial" w:hAnsi="Arial" w:cs="Arial"/>
          <w:b/>
          <w:sz w:val="28"/>
          <w:szCs w:val="28"/>
        </w:rPr>
        <w:br w:type="page"/>
      </w:r>
    </w:p>
    <w:p w14:paraId="763A24A7" w14:textId="77777777" w:rsidR="00F945B1" w:rsidRPr="00555D2F" w:rsidRDefault="00F945B1" w:rsidP="00623D2D">
      <w:pPr>
        <w:rPr>
          <w:rFonts w:ascii="Arial" w:hAnsi="Arial" w:cs="Arial"/>
          <w:b/>
          <w:sz w:val="28"/>
          <w:szCs w:val="28"/>
        </w:rPr>
      </w:pPr>
    </w:p>
    <w:p w14:paraId="7368827A" w14:textId="115341CC" w:rsidR="00623D2D" w:rsidRDefault="001019B2" w:rsidP="00623D2D">
      <w:pPr>
        <w:rPr>
          <w:rFonts w:ascii="Arial" w:hAnsi="Arial" w:cs="Arial"/>
          <w:b/>
          <w:sz w:val="28"/>
          <w:szCs w:val="28"/>
          <w:vertAlign w:val="superscript"/>
        </w:rPr>
      </w:pPr>
      <w:r>
        <w:rPr>
          <w:rFonts w:ascii="Arial" w:hAnsi="Arial" w:cs="Arial"/>
          <w:b/>
          <w:sz w:val="28"/>
          <w:szCs w:val="28"/>
        </w:rPr>
        <w:t>Freitag</w:t>
      </w:r>
      <w:r w:rsidR="001A09EF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b/>
          <w:sz w:val="28"/>
          <w:szCs w:val="28"/>
        </w:rPr>
        <w:t>14</w:t>
      </w:r>
      <w:r w:rsidR="001A09EF">
        <w:rPr>
          <w:rFonts w:ascii="Arial" w:hAnsi="Arial" w:cs="Arial"/>
          <w:b/>
          <w:sz w:val="28"/>
          <w:szCs w:val="28"/>
        </w:rPr>
        <w:t>.08.202</w:t>
      </w:r>
      <w:r>
        <w:rPr>
          <w:rFonts w:ascii="Arial" w:hAnsi="Arial" w:cs="Arial"/>
          <w:b/>
          <w:sz w:val="28"/>
          <w:szCs w:val="28"/>
        </w:rPr>
        <w:t>6</w:t>
      </w:r>
      <w:r w:rsidR="001A09EF">
        <w:rPr>
          <w:rFonts w:ascii="Arial" w:hAnsi="Arial" w:cs="Arial"/>
          <w:b/>
          <w:sz w:val="28"/>
          <w:szCs w:val="28"/>
        </w:rPr>
        <w:t xml:space="preserve">  </w:t>
      </w:r>
      <w:r w:rsidR="00623D2D">
        <w:rPr>
          <w:rFonts w:ascii="Arial" w:hAnsi="Arial" w:cs="Arial"/>
          <w:b/>
          <w:sz w:val="28"/>
          <w:szCs w:val="28"/>
        </w:rPr>
        <w:t>- abends:</w:t>
      </w:r>
      <w:r w:rsidR="00623D2D">
        <w:rPr>
          <w:rFonts w:ascii="Arial" w:hAnsi="Arial" w:cs="Arial"/>
          <w:b/>
          <w:sz w:val="28"/>
          <w:szCs w:val="28"/>
        </w:rPr>
        <w:tab/>
      </w:r>
      <w:r w:rsidR="00623D2D">
        <w:rPr>
          <w:rFonts w:ascii="Arial" w:hAnsi="Arial" w:cs="Arial"/>
          <w:b/>
          <w:sz w:val="28"/>
          <w:szCs w:val="28"/>
        </w:rPr>
        <w:tab/>
      </w:r>
      <w:r w:rsidR="00623D2D">
        <w:rPr>
          <w:rFonts w:ascii="Arial" w:hAnsi="Arial" w:cs="Arial"/>
          <w:b/>
          <w:sz w:val="28"/>
          <w:szCs w:val="28"/>
        </w:rPr>
        <w:tab/>
      </w:r>
      <w:r w:rsidRPr="001019B2">
        <w:rPr>
          <w:rFonts w:ascii="Arial" w:hAnsi="Arial" w:cs="Arial"/>
          <w:b/>
          <w:sz w:val="28"/>
          <w:szCs w:val="28"/>
          <w:u w:val="single"/>
        </w:rPr>
        <w:t>Clever</w:t>
      </w:r>
    </w:p>
    <w:p w14:paraId="0B627DE1" w14:textId="77777777" w:rsidR="00623D2D" w:rsidRPr="00593DF4" w:rsidRDefault="00623D2D" w:rsidP="00623D2D">
      <w:pPr>
        <w:rPr>
          <w:rFonts w:ascii="Arial" w:hAnsi="Arial" w:cs="Arial"/>
          <w:sz w:val="20"/>
          <w:szCs w:val="20"/>
        </w:rPr>
      </w:pPr>
    </w:p>
    <w:p w14:paraId="5C83E871" w14:textId="77777777" w:rsidR="00623D2D" w:rsidRPr="00593DF4" w:rsidRDefault="00623D2D" w:rsidP="00623D2D">
      <w:pPr>
        <w:rPr>
          <w:rFonts w:ascii="Arial" w:hAnsi="Arial" w:cs="Arial"/>
          <w:b/>
          <w:sz w:val="20"/>
          <w:szCs w:val="20"/>
        </w:rPr>
      </w:pPr>
      <w:r w:rsidRPr="00593DF4">
        <w:rPr>
          <w:rFonts w:ascii="Arial" w:hAnsi="Arial" w:cs="Arial"/>
          <w:b/>
          <w:sz w:val="20"/>
          <w:szCs w:val="20"/>
        </w:rPr>
        <w:tab/>
      </w:r>
    </w:p>
    <w:p w14:paraId="24454E03" w14:textId="77777777" w:rsidR="001A09EF" w:rsidRDefault="001A09EF" w:rsidP="001A09E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  <w:u w:val="single"/>
        </w:rPr>
        <w:t>Beschreibung:</w:t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</w:r>
      <w:r>
        <w:rPr>
          <w:rFonts w:ascii="Arial" w:hAnsi="Arial" w:cs="Arial"/>
          <w:b/>
          <w:sz w:val="20"/>
          <w:szCs w:val="20"/>
          <w:u w:val="single"/>
        </w:rPr>
        <w:tab/>
        <w:t>Verantwortlich:</w:t>
      </w:r>
    </w:p>
    <w:p w14:paraId="47546592" w14:textId="77777777" w:rsidR="00820478" w:rsidRDefault="00820478" w:rsidP="00623D2D">
      <w:pPr>
        <w:rPr>
          <w:rFonts w:ascii="Arial" w:hAnsi="Arial" w:cs="Arial"/>
          <w:sz w:val="20"/>
          <w:szCs w:val="20"/>
        </w:rPr>
      </w:pPr>
    </w:p>
    <w:p w14:paraId="7FBA8FD6" w14:textId="1F2E9D9D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Aufbau als Quiz mit Zeltgruppen-Teams</w:t>
      </w:r>
      <w:r w:rsidR="0054095E">
        <w:rPr>
          <w:rFonts w:ascii="Arial" w:hAnsi="Arial" w:cs="Arial"/>
        </w:rPr>
        <w:t xml:space="preserve"> (evtl. 2 kleine Zelte zusammenfassen)</w:t>
      </w:r>
    </w:p>
    <w:p w14:paraId="6455DCFF" w14:textId="77777777" w:rsidR="0054095E" w:rsidRDefault="0054095E" w:rsidP="00623D2D">
      <w:pPr>
        <w:rPr>
          <w:rFonts w:ascii="Arial" w:hAnsi="Arial" w:cs="Arial"/>
        </w:rPr>
      </w:pPr>
    </w:p>
    <w:p w14:paraId="62208C20" w14:textId="73EAABE1" w:rsidR="0054095E" w:rsidRDefault="0054095E" w:rsidP="00623D2D">
      <w:pPr>
        <w:rPr>
          <w:rFonts w:ascii="Arial" w:hAnsi="Arial" w:cs="Arial"/>
        </w:rPr>
      </w:pPr>
      <w:r>
        <w:rPr>
          <w:rFonts w:ascii="Arial" w:hAnsi="Arial" w:cs="Arial"/>
        </w:rPr>
        <w:t>- je ein Mia pro Gruppe, besser 2</w:t>
      </w:r>
    </w:p>
    <w:p w14:paraId="01668430" w14:textId="77777777" w:rsidR="00820478" w:rsidRDefault="00820478" w:rsidP="00623D2D">
      <w:pPr>
        <w:rPr>
          <w:rFonts w:ascii="Arial" w:hAnsi="Arial" w:cs="Arial"/>
        </w:rPr>
      </w:pPr>
    </w:p>
    <w:p w14:paraId="7845D777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Präsentation als Roter Faden</w:t>
      </w:r>
    </w:p>
    <w:p w14:paraId="6D4C6900" w14:textId="77777777" w:rsidR="00820478" w:rsidRDefault="00820478" w:rsidP="00623D2D">
      <w:pPr>
        <w:rPr>
          <w:rFonts w:ascii="Arial" w:hAnsi="Arial" w:cs="Arial"/>
        </w:rPr>
      </w:pPr>
    </w:p>
    <w:p w14:paraId="19489B8E" w14:textId="77777777" w:rsidR="00820478" w:rsidRDefault="00820478" w:rsidP="00623D2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</w:rPr>
        <w:t>- Teams müssen Fragen im Voraus beantworten, dann wird Versuch vorgeführt</w:t>
      </w:r>
      <w:r w:rsidR="00623D2D">
        <w:rPr>
          <w:rFonts w:ascii="Arial" w:hAnsi="Arial" w:cs="Arial"/>
          <w:sz w:val="20"/>
          <w:szCs w:val="20"/>
        </w:rPr>
        <w:tab/>
      </w:r>
    </w:p>
    <w:p w14:paraId="1D08833E" w14:textId="77777777" w:rsidR="00820478" w:rsidRPr="00820478" w:rsidRDefault="00820478" w:rsidP="00623D2D">
      <w:pPr>
        <w:rPr>
          <w:rFonts w:ascii="Arial" w:hAnsi="Arial" w:cs="Arial"/>
        </w:rPr>
      </w:pPr>
    </w:p>
    <w:p w14:paraId="4E3BDEB7" w14:textId="77777777" w:rsidR="00820478" w:rsidRDefault="00820478" w:rsidP="00623D2D">
      <w:pPr>
        <w:rPr>
          <w:rFonts w:ascii="Arial" w:hAnsi="Arial" w:cs="Arial"/>
        </w:rPr>
      </w:pPr>
      <w:r w:rsidRPr="00820478">
        <w:rPr>
          <w:rFonts w:ascii="Arial" w:hAnsi="Arial" w:cs="Arial"/>
        </w:rPr>
        <w:t>- Zwischendri</w:t>
      </w:r>
      <w:r>
        <w:rPr>
          <w:rFonts w:ascii="Arial" w:hAnsi="Arial" w:cs="Arial"/>
        </w:rPr>
        <w:t>n „Fun-Versuche“</w:t>
      </w:r>
    </w:p>
    <w:p w14:paraId="1F9BF742" w14:textId="77777777" w:rsidR="00F945B1" w:rsidRDefault="00F945B1" w:rsidP="00623D2D">
      <w:pPr>
        <w:rPr>
          <w:rFonts w:ascii="Arial" w:hAnsi="Arial" w:cs="Arial"/>
        </w:rPr>
      </w:pPr>
    </w:p>
    <w:p w14:paraId="103613A8" w14:textId="458A2112" w:rsidR="00F945B1" w:rsidRDefault="00F945B1" w:rsidP="00623D2D">
      <w:pPr>
        <w:rPr>
          <w:rFonts w:ascii="Arial" w:hAnsi="Arial" w:cs="Arial"/>
        </w:rPr>
      </w:pPr>
      <w:r>
        <w:rPr>
          <w:rFonts w:ascii="Arial" w:hAnsi="Arial" w:cs="Arial"/>
        </w:rPr>
        <w:t>- Vor Container absperren mit Flatterband</w:t>
      </w:r>
    </w:p>
    <w:p w14:paraId="33006EBE" w14:textId="77777777" w:rsidR="00820478" w:rsidRDefault="00820478" w:rsidP="00623D2D">
      <w:pPr>
        <w:rPr>
          <w:rFonts w:ascii="Arial" w:hAnsi="Arial" w:cs="Arial"/>
        </w:rPr>
      </w:pPr>
    </w:p>
    <w:p w14:paraId="4CB5F88F" w14:textId="77777777" w:rsidR="00820478" w:rsidRPr="00820478" w:rsidRDefault="00820478" w:rsidP="00623D2D">
      <w:pPr>
        <w:rPr>
          <w:rFonts w:ascii="Arial" w:hAnsi="Arial" w:cs="Arial"/>
          <w:b/>
          <w:u w:val="single"/>
        </w:rPr>
      </w:pPr>
      <w:r w:rsidRPr="00820478">
        <w:rPr>
          <w:rFonts w:ascii="Arial" w:hAnsi="Arial" w:cs="Arial"/>
          <w:b/>
          <w:u w:val="single"/>
        </w:rPr>
        <w:t>Aufgaben:</w:t>
      </w:r>
    </w:p>
    <w:p w14:paraId="6FD058DD" w14:textId="77777777" w:rsidR="00820478" w:rsidRDefault="00820478" w:rsidP="00623D2D">
      <w:pPr>
        <w:rPr>
          <w:rFonts w:ascii="Arial" w:hAnsi="Arial" w:cs="Arial"/>
        </w:rPr>
      </w:pPr>
    </w:p>
    <w:p w14:paraId="4A0B04F1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- 2x Moderation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 &amp; Robin</w:t>
      </w:r>
      <w:r w:rsidR="00623D2D" w:rsidRPr="00820478">
        <w:rPr>
          <w:rFonts w:ascii="Arial" w:hAnsi="Arial" w:cs="Arial"/>
        </w:rPr>
        <w:tab/>
      </w:r>
    </w:p>
    <w:p w14:paraId="03D8B98F" w14:textId="77777777" w:rsidR="00820478" w:rsidRDefault="00820478" w:rsidP="00623D2D">
      <w:pPr>
        <w:rPr>
          <w:rFonts w:ascii="Arial" w:hAnsi="Arial" w:cs="Arial"/>
        </w:rPr>
      </w:pPr>
    </w:p>
    <w:p w14:paraId="3A2F470C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Laptop-Master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Niklas</w:t>
      </w:r>
    </w:p>
    <w:p w14:paraId="29B478CC" w14:textId="77777777" w:rsidR="00820478" w:rsidRDefault="00820478" w:rsidP="00623D2D">
      <w:pPr>
        <w:rPr>
          <w:rFonts w:ascii="Arial" w:hAnsi="Arial" w:cs="Arial"/>
        </w:rPr>
      </w:pPr>
    </w:p>
    <w:p w14:paraId="711984C9" w14:textId="308086F3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Assistent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Markus</w:t>
      </w:r>
    </w:p>
    <w:p w14:paraId="001B405B" w14:textId="77777777" w:rsidR="00820478" w:rsidRDefault="00820478" w:rsidP="00623D2D">
      <w:pPr>
        <w:rPr>
          <w:rFonts w:ascii="Arial" w:hAnsi="Arial" w:cs="Arial"/>
        </w:rPr>
      </w:pPr>
    </w:p>
    <w:p w14:paraId="0201F018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Versuchsideen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</w:t>
      </w:r>
    </w:p>
    <w:p w14:paraId="6A261C8E" w14:textId="77777777" w:rsidR="00820478" w:rsidRDefault="00820478" w:rsidP="00623D2D">
      <w:pPr>
        <w:rPr>
          <w:rFonts w:ascii="Arial" w:hAnsi="Arial" w:cs="Arial"/>
        </w:rPr>
      </w:pPr>
    </w:p>
    <w:p w14:paraId="1ED92F07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Testteam im Voraus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 &amp; Robin</w:t>
      </w:r>
    </w:p>
    <w:p w14:paraId="1FE3FD85" w14:textId="77777777" w:rsidR="00820478" w:rsidRDefault="00820478" w:rsidP="00623D2D">
      <w:pPr>
        <w:rPr>
          <w:rFonts w:ascii="Arial" w:hAnsi="Arial" w:cs="Arial"/>
        </w:rPr>
      </w:pPr>
    </w:p>
    <w:p w14:paraId="5765AB55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Materialien suchen / kaufen / mitbringen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 &amp; Robin</w:t>
      </w:r>
    </w:p>
    <w:p w14:paraId="02AA86F1" w14:textId="77777777" w:rsidR="00820478" w:rsidRDefault="00820478" w:rsidP="00623D2D">
      <w:pPr>
        <w:rPr>
          <w:rFonts w:ascii="Arial" w:hAnsi="Arial" w:cs="Arial"/>
        </w:rPr>
      </w:pPr>
    </w:p>
    <w:p w14:paraId="20195D17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Fragen erstellen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Tim</w:t>
      </w:r>
    </w:p>
    <w:p w14:paraId="2AD83C7A" w14:textId="77777777" w:rsidR="00820478" w:rsidRDefault="00820478" w:rsidP="00623D2D">
      <w:pPr>
        <w:rPr>
          <w:rFonts w:ascii="Arial" w:hAnsi="Arial" w:cs="Arial"/>
        </w:rPr>
      </w:pPr>
    </w:p>
    <w:p w14:paraId="54ED68D7" w14:textId="77777777" w:rsid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>- Präsentation (Vorlage vorhanden)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Niklas</w:t>
      </w:r>
    </w:p>
    <w:p w14:paraId="375BF504" w14:textId="77777777" w:rsidR="00820478" w:rsidRDefault="00820478" w:rsidP="00623D2D">
      <w:pPr>
        <w:rPr>
          <w:rFonts w:ascii="Arial" w:hAnsi="Arial" w:cs="Arial"/>
        </w:rPr>
      </w:pPr>
    </w:p>
    <w:p w14:paraId="36692424" w14:textId="77777777" w:rsidR="00DD26AD" w:rsidRDefault="00DD26AD" w:rsidP="00623D2D">
      <w:pPr>
        <w:rPr>
          <w:rFonts w:ascii="Arial" w:hAnsi="Arial" w:cs="Arial"/>
        </w:rPr>
      </w:pPr>
      <w:r>
        <w:rPr>
          <w:rFonts w:ascii="Arial" w:hAnsi="Arial" w:cs="Arial"/>
        </w:rPr>
        <w:t>- Schutzausrüstung (Brillen, Kittel, Handschuhe,…)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Markus</w:t>
      </w:r>
    </w:p>
    <w:p w14:paraId="572C1550" w14:textId="77777777" w:rsidR="00DD26AD" w:rsidRDefault="00DD26AD" w:rsidP="00623D2D">
      <w:pPr>
        <w:rPr>
          <w:rFonts w:ascii="Arial" w:hAnsi="Arial" w:cs="Arial"/>
        </w:rPr>
      </w:pPr>
    </w:p>
    <w:p w14:paraId="1468382A" w14:textId="77777777" w:rsidR="001B2371" w:rsidRDefault="009C456D" w:rsidP="00623D2D">
      <w:pPr>
        <w:rPr>
          <w:rFonts w:ascii="Arial" w:hAnsi="Arial" w:cs="Arial"/>
        </w:rPr>
      </w:pPr>
      <w:r>
        <w:rPr>
          <w:rFonts w:ascii="Arial" w:hAnsi="Arial" w:cs="Arial"/>
        </w:rPr>
        <w:t>- Leinwand am Container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1B2371">
        <w:rPr>
          <w:rFonts w:ascii="Arial" w:hAnsi="Arial" w:cs="Arial"/>
        </w:rPr>
        <w:t>Markus</w:t>
      </w:r>
    </w:p>
    <w:p w14:paraId="05FA0D6A" w14:textId="77777777" w:rsidR="001B2371" w:rsidRDefault="001B2371" w:rsidP="00623D2D">
      <w:pPr>
        <w:rPr>
          <w:rFonts w:ascii="Arial" w:hAnsi="Arial" w:cs="Arial"/>
        </w:rPr>
      </w:pPr>
    </w:p>
    <w:p w14:paraId="2B21BA91" w14:textId="77777777" w:rsidR="001B2371" w:rsidRDefault="001B2371" w:rsidP="00623D2D">
      <w:pPr>
        <w:rPr>
          <w:rFonts w:ascii="Arial" w:hAnsi="Arial" w:cs="Arial"/>
        </w:rPr>
      </w:pPr>
      <w:r>
        <w:rPr>
          <w:rFonts w:ascii="Arial" w:hAnsi="Arial" w:cs="Arial"/>
        </w:rPr>
        <w:t>- Live-Filmen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Markus (Ruben)</w:t>
      </w:r>
    </w:p>
    <w:p w14:paraId="1E50B759" w14:textId="77777777" w:rsidR="001B2371" w:rsidRDefault="001B2371" w:rsidP="00623D2D">
      <w:pPr>
        <w:rPr>
          <w:rFonts w:ascii="Arial" w:hAnsi="Arial" w:cs="Arial"/>
        </w:rPr>
      </w:pPr>
    </w:p>
    <w:p w14:paraId="68EAE870" w14:textId="3D397F01" w:rsidR="0016098F" w:rsidRDefault="0016098F" w:rsidP="00623D2D">
      <w:pPr>
        <w:rPr>
          <w:rFonts w:ascii="Arial" w:hAnsi="Arial" w:cs="Arial"/>
        </w:rPr>
      </w:pPr>
      <w:r>
        <w:rPr>
          <w:rFonts w:ascii="Arial" w:hAnsi="Arial" w:cs="Arial"/>
        </w:rPr>
        <w:t>- Wertungszettel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F945B1">
        <w:rPr>
          <w:rFonts w:ascii="Arial" w:hAnsi="Arial" w:cs="Arial"/>
        </w:rPr>
        <w:t>Niklas</w:t>
      </w:r>
    </w:p>
    <w:p w14:paraId="41EB173C" w14:textId="77777777" w:rsidR="0016098F" w:rsidRDefault="0016098F" w:rsidP="00623D2D">
      <w:pPr>
        <w:rPr>
          <w:rFonts w:ascii="Arial" w:hAnsi="Arial" w:cs="Arial"/>
        </w:rPr>
      </w:pPr>
    </w:p>
    <w:p w14:paraId="6C5A1504" w14:textId="77777777" w:rsidR="0016098F" w:rsidRDefault="0016098F" w:rsidP="00623D2D">
      <w:pPr>
        <w:rPr>
          <w:rFonts w:ascii="Arial" w:hAnsi="Arial" w:cs="Arial"/>
        </w:rPr>
      </w:pPr>
      <w:r>
        <w:rPr>
          <w:rFonts w:ascii="Arial" w:hAnsi="Arial" w:cs="Arial"/>
        </w:rPr>
        <w:t>- Preise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Küche</w:t>
      </w:r>
    </w:p>
    <w:p w14:paraId="334A2DE1" w14:textId="77777777" w:rsidR="0016098F" w:rsidRDefault="0016098F" w:rsidP="00623D2D">
      <w:pPr>
        <w:rPr>
          <w:rFonts w:ascii="Arial" w:hAnsi="Arial" w:cs="Arial"/>
        </w:rPr>
      </w:pPr>
    </w:p>
    <w:p w14:paraId="034F758A" w14:textId="56E53C61" w:rsidR="00623D2D" w:rsidRPr="00820478" w:rsidRDefault="00820478" w:rsidP="00623D2D">
      <w:pPr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  <w:r w:rsidR="00623D2D" w:rsidRPr="00820478">
        <w:rPr>
          <w:rFonts w:ascii="Arial" w:hAnsi="Arial" w:cs="Arial"/>
        </w:rPr>
        <w:tab/>
      </w:r>
    </w:p>
    <w:sectPr w:rsidR="00623D2D" w:rsidRPr="00820478" w:rsidSect="0030351A">
      <w:headerReference w:type="default" r:id="rId8"/>
      <w:footerReference w:type="default" r:id="rId9"/>
      <w:pgSz w:w="11907" w:h="16839" w:code="9"/>
      <w:pgMar w:top="1134" w:right="1418" w:bottom="1418" w:left="1418" w:header="709" w:footer="124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EAEBF" w14:textId="77777777" w:rsidR="00F249DD" w:rsidRDefault="00F249DD">
      <w:r>
        <w:separator/>
      </w:r>
    </w:p>
  </w:endnote>
  <w:endnote w:type="continuationSeparator" w:id="0">
    <w:p w14:paraId="3030B04C" w14:textId="77777777" w:rsidR="00F249DD" w:rsidRDefault="00F249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B578D3" w14:textId="01780DD7" w:rsidR="006A7408" w:rsidRPr="00C944A8" w:rsidRDefault="000B2DB5" w:rsidP="00B74AFC">
    <w:pPr>
      <w:pStyle w:val="Fuzeile"/>
      <w:rPr>
        <w:rFonts w:ascii="Arial" w:hAnsi="Arial" w:cs="Arial"/>
        <w:sz w:val="16"/>
        <w:szCs w:val="16"/>
      </w:rPr>
    </w:pPr>
    <w:r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3310665C" wp14:editId="1733B828">
              <wp:simplePos x="0" y="0"/>
              <wp:positionH relativeFrom="column">
                <wp:posOffset>-105410</wp:posOffset>
              </wp:positionH>
              <wp:positionV relativeFrom="paragraph">
                <wp:posOffset>-19685</wp:posOffset>
              </wp:positionV>
              <wp:extent cx="6172200" cy="0"/>
              <wp:effectExtent l="8890" t="8890" r="10160" b="10160"/>
              <wp:wrapNone/>
              <wp:docPr id="2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F693640" id="Line 12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8.3pt,-1.55pt" to="477.7pt,-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"/>
          </w:pict>
        </mc:Fallback>
      </mc:AlternateContent>
    </w:r>
    <w:r w:rsidR="008D7852">
      <w:rPr>
        <w:rFonts w:ascii="Arial" w:hAnsi="Arial" w:cs="Arial"/>
        <w:sz w:val="16"/>
        <w:szCs w:val="16"/>
      </w:rPr>
      <w:t xml:space="preserve">Tagesgruppe </w:t>
    </w:r>
    <w:r w:rsidR="00636CE5">
      <w:rPr>
        <w:rFonts w:ascii="Arial" w:hAnsi="Arial" w:cs="Arial"/>
        <w:sz w:val="16"/>
        <w:szCs w:val="16"/>
      </w:rPr>
      <w:t>4</w:t>
    </w:r>
    <w:r w:rsidR="006A7408" w:rsidRPr="00C944A8">
      <w:rPr>
        <w:rFonts w:ascii="Arial" w:hAnsi="Arial" w:cs="Arial"/>
        <w:sz w:val="16"/>
        <w:szCs w:val="16"/>
      </w:rPr>
      <w:tab/>
      <w:t xml:space="preserve">Seite </w:t>
    </w:r>
    <w:r w:rsidR="006764D7" w:rsidRPr="00C944A8">
      <w:rPr>
        <w:rFonts w:ascii="Arial" w:hAnsi="Arial" w:cs="Arial"/>
        <w:sz w:val="16"/>
        <w:szCs w:val="16"/>
      </w:rPr>
      <w:fldChar w:fldCharType="begin"/>
    </w:r>
    <w:r w:rsidR="006A7408" w:rsidRPr="00C944A8">
      <w:rPr>
        <w:rFonts w:ascii="Arial" w:hAnsi="Arial" w:cs="Arial"/>
        <w:sz w:val="16"/>
        <w:szCs w:val="16"/>
      </w:rPr>
      <w:instrText xml:space="preserve"> PAGE </w:instrText>
    </w:r>
    <w:r w:rsidR="006764D7" w:rsidRPr="00C944A8">
      <w:rPr>
        <w:rFonts w:ascii="Arial" w:hAnsi="Arial" w:cs="Arial"/>
        <w:sz w:val="16"/>
        <w:szCs w:val="16"/>
      </w:rPr>
      <w:fldChar w:fldCharType="separate"/>
    </w:r>
    <w:r w:rsidR="00131F26">
      <w:rPr>
        <w:rFonts w:ascii="Arial" w:hAnsi="Arial" w:cs="Arial"/>
        <w:noProof/>
        <w:sz w:val="16"/>
        <w:szCs w:val="16"/>
      </w:rPr>
      <w:t>1</w:t>
    </w:r>
    <w:r w:rsidR="006764D7" w:rsidRPr="00C944A8">
      <w:rPr>
        <w:rFonts w:ascii="Arial" w:hAnsi="Arial" w:cs="Arial"/>
        <w:sz w:val="16"/>
        <w:szCs w:val="16"/>
      </w:rPr>
      <w:fldChar w:fldCharType="end"/>
    </w:r>
    <w:r w:rsidR="006A7408" w:rsidRPr="00C944A8">
      <w:rPr>
        <w:rFonts w:ascii="Arial" w:hAnsi="Arial" w:cs="Arial"/>
        <w:sz w:val="16"/>
        <w:szCs w:val="16"/>
      </w:rPr>
      <w:t xml:space="preserve"> von </w:t>
    </w:r>
    <w:r w:rsidR="006764D7" w:rsidRPr="00C944A8">
      <w:rPr>
        <w:rStyle w:val="Seitenzahl"/>
        <w:rFonts w:ascii="Arial" w:hAnsi="Arial" w:cs="Arial"/>
        <w:sz w:val="16"/>
        <w:szCs w:val="16"/>
      </w:rPr>
      <w:fldChar w:fldCharType="begin"/>
    </w:r>
    <w:r w:rsidR="006A7408" w:rsidRPr="00C944A8">
      <w:rPr>
        <w:rStyle w:val="Seitenzahl"/>
        <w:rFonts w:ascii="Arial" w:hAnsi="Arial" w:cs="Arial"/>
        <w:sz w:val="16"/>
        <w:szCs w:val="16"/>
      </w:rPr>
      <w:instrText xml:space="preserve"> NUMPAGES </w:instrText>
    </w:r>
    <w:r w:rsidR="006764D7" w:rsidRPr="00C944A8">
      <w:rPr>
        <w:rStyle w:val="Seitenzahl"/>
        <w:rFonts w:ascii="Arial" w:hAnsi="Arial" w:cs="Arial"/>
        <w:sz w:val="16"/>
        <w:szCs w:val="16"/>
      </w:rPr>
      <w:fldChar w:fldCharType="separate"/>
    </w:r>
    <w:r w:rsidR="00131F26">
      <w:rPr>
        <w:rStyle w:val="Seitenzahl"/>
        <w:rFonts w:ascii="Arial" w:hAnsi="Arial" w:cs="Arial"/>
        <w:noProof/>
        <w:sz w:val="16"/>
        <w:szCs w:val="16"/>
      </w:rPr>
      <w:t>2</w:t>
    </w:r>
    <w:r w:rsidR="006764D7" w:rsidRPr="00C944A8">
      <w:rPr>
        <w:rStyle w:val="Seitenzahl"/>
        <w:rFonts w:ascii="Arial" w:hAnsi="Arial" w:cs="Arial"/>
        <w:sz w:val="16"/>
        <w:szCs w:val="16"/>
      </w:rPr>
      <w:fldChar w:fldCharType="end"/>
    </w:r>
    <w:r w:rsidR="006A7408" w:rsidRPr="00C944A8">
      <w:rPr>
        <w:rFonts w:ascii="Arial" w:hAnsi="Arial" w:cs="Arial"/>
        <w:sz w:val="16"/>
        <w:szCs w:val="16"/>
      </w:rPr>
      <w:tab/>
    </w:r>
    <w:r w:rsidR="006764D7" w:rsidRPr="00C944A8">
      <w:rPr>
        <w:rFonts w:ascii="Arial" w:hAnsi="Arial" w:cs="Arial"/>
        <w:sz w:val="16"/>
        <w:szCs w:val="16"/>
      </w:rPr>
      <w:fldChar w:fldCharType="begin"/>
    </w:r>
    <w:r w:rsidR="006A7408" w:rsidRPr="00C944A8">
      <w:rPr>
        <w:rFonts w:ascii="Arial" w:hAnsi="Arial" w:cs="Arial"/>
        <w:sz w:val="16"/>
        <w:szCs w:val="16"/>
      </w:rPr>
      <w:instrText xml:space="preserve"> DATE \@ "dd.MM.yyyy" </w:instrText>
    </w:r>
    <w:r w:rsidR="006764D7" w:rsidRPr="00C944A8">
      <w:rPr>
        <w:rFonts w:ascii="Arial" w:hAnsi="Arial" w:cs="Arial"/>
        <w:sz w:val="16"/>
        <w:szCs w:val="16"/>
      </w:rPr>
      <w:fldChar w:fldCharType="separate"/>
    </w:r>
    <w:r w:rsidR="00404953">
      <w:rPr>
        <w:rFonts w:ascii="Arial" w:hAnsi="Arial" w:cs="Arial"/>
        <w:noProof/>
        <w:sz w:val="16"/>
        <w:szCs w:val="16"/>
      </w:rPr>
      <w:t>13.05.2026</w:t>
    </w:r>
    <w:r w:rsidR="006764D7" w:rsidRPr="00C944A8">
      <w:rPr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31DBCA" w14:textId="77777777" w:rsidR="00F249DD" w:rsidRDefault="00F249DD">
      <w:r>
        <w:separator/>
      </w:r>
    </w:p>
  </w:footnote>
  <w:footnote w:type="continuationSeparator" w:id="0">
    <w:p w14:paraId="1B83FA03" w14:textId="77777777" w:rsidR="00F249DD" w:rsidRDefault="00F249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0B767" w14:textId="77777777" w:rsidR="006A7408" w:rsidRPr="00C944A8" w:rsidRDefault="00254BAD" w:rsidP="00F4043A">
    <w:pPr>
      <w:pStyle w:val="Kopfzeile"/>
      <w:tabs>
        <w:tab w:val="clear" w:pos="4536"/>
        <w:tab w:val="left" w:pos="4406"/>
      </w:tabs>
      <w:rPr>
        <w:rFonts w:ascii="Arial" w:hAnsi="Arial" w:cs="Arial"/>
        <w:sz w:val="8"/>
        <w:szCs w:val="8"/>
      </w:rPr>
    </w:pPr>
    <w:r>
      <w:rPr>
        <w:rFonts w:ascii="Arial" w:hAnsi="Arial" w:cs="Arial"/>
        <w:noProof/>
      </w:rPr>
      <w:drawing>
        <wp:anchor distT="0" distB="0" distL="114300" distR="114300" simplePos="0" relativeHeight="251633664" behindDoc="0" locked="0" layoutInCell="1" allowOverlap="1" wp14:anchorId="3DBDEF9B" wp14:editId="3A9DF084">
          <wp:simplePos x="0" y="0"/>
          <wp:positionH relativeFrom="column">
            <wp:posOffset>5293360</wp:posOffset>
          </wp:positionH>
          <wp:positionV relativeFrom="paragraph">
            <wp:posOffset>-103505</wp:posOffset>
          </wp:positionV>
          <wp:extent cx="727710" cy="619125"/>
          <wp:effectExtent l="38100" t="38100" r="15240" b="9525"/>
          <wp:wrapNone/>
          <wp:docPr id="1" name="Bild 1" descr="cvjm-logo-fuer-we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vjm-logo-fuer-web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 rot="284173">
                    <a:off x="0" y="0"/>
                    <a:ext cx="72771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  <w:p w14:paraId="26E8E35B" w14:textId="77777777" w:rsidR="006A7408" w:rsidRPr="00C944A8" w:rsidRDefault="006A7408" w:rsidP="00F4043A">
    <w:pPr>
      <w:pStyle w:val="Kopfzeile"/>
      <w:tabs>
        <w:tab w:val="clear" w:pos="4536"/>
        <w:tab w:val="left" w:pos="4406"/>
      </w:tabs>
      <w:rPr>
        <w:rFonts w:ascii="Arial" w:hAnsi="Arial" w:cs="Arial"/>
        <w:b/>
        <w:bCs/>
        <w:sz w:val="8"/>
        <w:szCs w:val="8"/>
      </w:rPr>
    </w:pPr>
  </w:p>
  <w:p w14:paraId="4F66D421" w14:textId="0BA93B66" w:rsidR="006A7408" w:rsidRPr="001A09EF" w:rsidRDefault="000B2DB5" w:rsidP="00F4043A">
    <w:pPr>
      <w:pStyle w:val="Kopfzeile"/>
      <w:tabs>
        <w:tab w:val="clear" w:pos="4536"/>
        <w:tab w:val="left" w:pos="4406"/>
      </w:tabs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20BE4F" wp14:editId="7B31CC0A">
              <wp:simplePos x="0" y="0"/>
              <wp:positionH relativeFrom="column">
                <wp:posOffset>5918200</wp:posOffset>
              </wp:positionH>
              <wp:positionV relativeFrom="paragraph">
                <wp:posOffset>175895</wp:posOffset>
              </wp:positionV>
              <wp:extent cx="114300" cy="0"/>
              <wp:effectExtent l="12700" t="13970" r="6350" b="5080"/>
              <wp:wrapNone/>
              <wp:docPr id="4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14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EDBEA" id="Line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6pt,13.85pt" to="47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"/>
          </w:pict>
        </mc:Fallback>
      </mc:AlternateContent>
    </w:r>
    <w:r>
      <w:rPr>
        <w:rFonts w:ascii="Arial" w:hAnsi="Arial" w:cs="Arial"/>
        <w:b/>
        <w:b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406D98B0" wp14:editId="478777EC">
              <wp:simplePos x="0" y="0"/>
              <wp:positionH relativeFrom="column">
                <wp:posOffset>-79375</wp:posOffset>
              </wp:positionH>
              <wp:positionV relativeFrom="paragraph">
                <wp:posOffset>175895</wp:posOffset>
              </wp:positionV>
              <wp:extent cx="5451475" cy="0"/>
              <wp:effectExtent l="6350" t="13970" r="9525" b="5080"/>
              <wp:wrapNone/>
              <wp:docPr id="3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D0969D" id="Line 9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.25pt,13.85pt" to="423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"/>
          </w:pict>
        </mc:Fallback>
      </mc:AlternateContent>
    </w:r>
    <w:r w:rsidR="00C95198">
      <w:rPr>
        <w:rFonts w:ascii="Arial" w:hAnsi="Arial" w:cs="Arial"/>
        <w:b/>
        <w:bCs/>
        <w:sz w:val="20"/>
        <w:szCs w:val="20"/>
      </w:rPr>
      <w:t>CVJM- Holzgerlingen/ Jungschar/ Zeltlager 20</w:t>
    </w:r>
    <w:r w:rsidR="001A09EF">
      <w:rPr>
        <w:rFonts w:ascii="Arial" w:hAnsi="Arial" w:cs="Arial"/>
        <w:b/>
        <w:bCs/>
        <w:sz w:val="20"/>
        <w:szCs w:val="20"/>
      </w:rPr>
      <w:t>2</w:t>
    </w:r>
    <w:r w:rsidR="00636CE5">
      <w:rPr>
        <w:rFonts w:ascii="Arial" w:hAnsi="Arial" w:cs="Arial"/>
        <w:b/>
        <w:bCs/>
        <w:sz w:val="20"/>
        <w:szCs w:val="20"/>
      </w:rPr>
      <w:t>6</w:t>
    </w:r>
    <w:r w:rsidR="00C95198">
      <w:rPr>
        <w:rFonts w:ascii="Arial" w:hAnsi="Arial" w:cs="Arial"/>
        <w:b/>
        <w:bCs/>
        <w:sz w:val="20"/>
        <w:szCs w:val="20"/>
      </w:rPr>
      <w:t xml:space="preserve">/ </w:t>
    </w:r>
    <w:r w:rsidR="00285E40">
      <w:rPr>
        <w:rFonts w:ascii="Arial" w:hAnsi="Arial" w:cs="Arial"/>
        <w:b/>
        <w:bCs/>
        <w:sz w:val="20"/>
        <w:szCs w:val="20"/>
      </w:rPr>
      <w:t>Ampfelbronn</w:t>
    </w:r>
    <w:r w:rsidR="00A97ED2">
      <w:rPr>
        <w:rFonts w:ascii="Arial" w:hAnsi="Arial" w:cs="Arial"/>
        <w:b/>
        <w:bCs/>
        <w:sz w:val="20"/>
        <w:szCs w:val="20"/>
      </w:rPr>
      <w:t xml:space="preserve"> </w:t>
    </w:r>
    <w:r w:rsidR="00C95198">
      <w:rPr>
        <w:rFonts w:ascii="Arial" w:hAnsi="Arial" w:cs="Arial"/>
        <w:b/>
        <w:bCs/>
        <w:sz w:val="20"/>
        <w:szCs w:val="20"/>
      </w:rPr>
      <w:t xml:space="preserve">/ Thema: </w:t>
    </w:r>
    <w:r w:rsidR="00636CE5">
      <w:rPr>
        <w:rFonts w:ascii="Arial" w:hAnsi="Arial" w:cs="Arial"/>
        <w:b/>
        <w:bCs/>
        <w:sz w:val="20"/>
        <w:szCs w:val="20"/>
      </w:rPr>
      <w:t>7-Ich-bin-Worte</w:t>
    </w:r>
    <w:r w:rsidR="006A7408" w:rsidRPr="00DD1677">
      <w:rPr>
        <w:rFonts w:ascii="Arial" w:hAnsi="Arial" w:cs="Arial"/>
        <w:sz w:val="20"/>
        <w:szCs w:val="20"/>
      </w:rPr>
      <w:tab/>
    </w:r>
    <w:r w:rsidR="006A7408" w:rsidRPr="00DD1677">
      <w:rPr>
        <w:rFonts w:ascii="Arial" w:hAnsi="Arial" w:cs="Arial"/>
        <w:sz w:val="20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45CB4"/>
    <w:multiLevelType w:val="hybridMultilevel"/>
    <w:tmpl w:val="96EC88CA"/>
    <w:lvl w:ilvl="0" w:tplc="6624F5BA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FC04EF"/>
    <w:multiLevelType w:val="hybridMultilevel"/>
    <w:tmpl w:val="368ADA30"/>
    <w:lvl w:ilvl="0" w:tplc="6B3AF60E">
      <w:start w:val="1"/>
      <w:numFmt w:val="bullet"/>
      <w:lvlText w:val="-"/>
      <w:lvlJc w:val="left"/>
      <w:pPr>
        <w:ind w:left="2484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6B3AF60E">
      <w:start w:val="1"/>
      <w:numFmt w:val="bullet"/>
      <w:lvlText w:val="-"/>
      <w:lvlJc w:val="left"/>
      <w:pPr>
        <w:ind w:left="3924" w:hanging="360"/>
      </w:pPr>
      <w:rPr>
        <w:rFonts w:ascii="Calibri" w:eastAsiaTheme="minorHAnsi" w:hAnsi="Calibri" w:cs="Calibri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" w15:restartNumberingAfterBreak="0">
    <w:nsid w:val="08056A8E"/>
    <w:multiLevelType w:val="hybridMultilevel"/>
    <w:tmpl w:val="04220E62"/>
    <w:lvl w:ilvl="0" w:tplc="E1561D22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40AA7"/>
    <w:multiLevelType w:val="hybridMultilevel"/>
    <w:tmpl w:val="083E7B94"/>
    <w:lvl w:ilvl="0" w:tplc="2E3C400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D71E38"/>
    <w:multiLevelType w:val="hybridMultilevel"/>
    <w:tmpl w:val="5210AAAE"/>
    <w:lvl w:ilvl="0" w:tplc="95C8AF16">
      <w:start w:val="1"/>
      <w:numFmt w:val="bullet"/>
      <w:lvlText w:val="-"/>
      <w:lvlJc w:val="left"/>
      <w:pPr>
        <w:ind w:left="2484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5" w15:restartNumberingAfterBreak="0">
    <w:nsid w:val="0C5F392D"/>
    <w:multiLevelType w:val="hybridMultilevel"/>
    <w:tmpl w:val="3D484B04"/>
    <w:lvl w:ilvl="0" w:tplc="321CCB4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E7187"/>
    <w:multiLevelType w:val="hybridMultilevel"/>
    <w:tmpl w:val="2542D792"/>
    <w:lvl w:ilvl="0" w:tplc="1EE45AFE">
      <w:start w:val="8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7" w15:restartNumberingAfterBreak="0">
    <w:nsid w:val="11E1240C"/>
    <w:multiLevelType w:val="hybridMultilevel"/>
    <w:tmpl w:val="0BB2F506"/>
    <w:lvl w:ilvl="0" w:tplc="C548F6A0">
      <w:start w:val="11"/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  <w:b w:val="0"/>
        <w:u w:val="none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8" w15:restartNumberingAfterBreak="0">
    <w:nsid w:val="158B2E1C"/>
    <w:multiLevelType w:val="hybridMultilevel"/>
    <w:tmpl w:val="E4AAE7A8"/>
    <w:lvl w:ilvl="0" w:tplc="BE58E236">
      <w:start w:val="8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73F026E"/>
    <w:multiLevelType w:val="hybridMultilevel"/>
    <w:tmpl w:val="473055D4"/>
    <w:lvl w:ilvl="0" w:tplc="7132F2C6">
      <w:numFmt w:val="bullet"/>
      <w:lvlText w:val="-"/>
      <w:lvlJc w:val="left"/>
      <w:pPr>
        <w:ind w:left="432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10" w15:restartNumberingAfterBreak="0">
    <w:nsid w:val="1F5826C1"/>
    <w:multiLevelType w:val="hybridMultilevel"/>
    <w:tmpl w:val="C908BF14"/>
    <w:lvl w:ilvl="0" w:tplc="A1AA776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1" w15:restartNumberingAfterBreak="0">
    <w:nsid w:val="23302CF0"/>
    <w:multiLevelType w:val="hybridMultilevel"/>
    <w:tmpl w:val="73E81DAA"/>
    <w:lvl w:ilvl="0" w:tplc="379A8194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B1390F"/>
    <w:multiLevelType w:val="hybridMultilevel"/>
    <w:tmpl w:val="E2929C3A"/>
    <w:lvl w:ilvl="0" w:tplc="F9DACEF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5" w:hanging="360"/>
      </w:pPr>
    </w:lvl>
    <w:lvl w:ilvl="2" w:tplc="0407001B" w:tentative="1">
      <w:start w:val="1"/>
      <w:numFmt w:val="lowerRoman"/>
      <w:lvlText w:val="%3."/>
      <w:lvlJc w:val="right"/>
      <w:pPr>
        <w:ind w:left="2505" w:hanging="180"/>
      </w:pPr>
    </w:lvl>
    <w:lvl w:ilvl="3" w:tplc="0407000F" w:tentative="1">
      <w:start w:val="1"/>
      <w:numFmt w:val="decimal"/>
      <w:lvlText w:val="%4."/>
      <w:lvlJc w:val="left"/>
      <w:pPr>
        <w:ind w:left="3225" w:hanging="360"/>
      </w:pPr>
    </w:lvl>
    <w:lvl w:ilvl="4" w:tplc="04070019" w:tentative="1">
      <w:start w:val="1"/>
      <w:numFmt w:val="lowerLetter"/>
      <w:lvlText w:val="%5."/>
      <w:lvlJc w:val="left"/>
      <w:pPr>
        <w:ind w:left="3945" w:hanging="360"/>
      </w:pPr>
    </w:lvl>
    <w:lvl w:ilvl="5" w:tplc="0407001B" w:tentative="1">
      <w:start w:val="1"/>
      <w:numFmt w:val="lowerRoman"/>
      <w:lvlText w:val="%6."/>
      <w:lvlJc w:val="right"/>
      <w:pPr>
        <w:ind w:left="4665" w:hanging="180"/>
      </w:pPr>
    </w:lvl>
    <w:lvl w:ilvl="6" w:tplc="0407000F" w:tentative="1">
      <w:start w:val="1"/>
      <w:numFmt w:val="decimal"/>
      <w:lvlText w:val="%7."/>
      <w:lvlJc w:val="left"/>
      <w:pPr>
        <w:ind w:left="5385" w:hanging="360"/>
      </w:pPr>
    </w:lvl>
    <w:lvl w:ilvl="7" w:tplc="04070019" w:tentative="1">
      <w:start w:val="1"/>
      <w:numFmt w:val="lowerLetter"/>
      <w:lvlText w:val="%8."/>
      <w:lvlJc w:val="left"/>
      <w:pPr>
        <w:ind w:left="6105" w:hanging="360"/>
      </w:pPr>
    </w:lvl>
    <w:lvl w:ilvl="8" w:tplc="0407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3" w15:restartNumberingAfterBreak="0">
    <w:nsid w:val="265844AA"/>
    <w:multiLevelType w:val="hybridMultilevel"/>
    <w:tmpl w:val="AAE47ECE"/>
    <w:lvl w:ilvl="0" w:tplc="75CCB70A">
      <w:start w:val="8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4" w15:restartNumberingAfterBreak="0">
    <w:nsid w:val="383623A7"/>
    <w:multiLevelType w:val="hybridMultilevel"/>
    <w:tmpl w:val="A7561F4A"/>
    <w:lvl w:ilvl="0" w:tplc="BCD26B6C">
      <w:start w:val="8"/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3D6C142C"/>
    <w:multiLevelType w:val="hybridMultilevel"/>
    <w:tmpl w:val="75248916"/>
    <w:lvl w:ilvl="0" w:tplc="43207170">
      <w:numFmt w:val="bullet"/>
      <w:lvlText w:val="-"/>
      <w:lvlJc w:val="left"/>
      <w:pPr>
        <w:ind w:left="106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6" w15:restartNumberingAfterBreak="0">
    <w:nsid w:val="41063E0E"/>
    <w:multiLevelType w:val="hybridMultilevel"/>
    <w:tmpl w:val="95C8BF2C"/>
    <w:lvl w:ilvl="0" w:tplc="4A285F8A">
      <w:start w:val="2"/>
      <w:numFmt w:val="bullet"/>
      <w:lvlText w:val="-"/>
      <w:lvlJc w:val="left"/>
      <w:pPr>
        <w:ind w:left="249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7" w15:restartNumberingAfterBreak="0">
    <w:nsid w:val="432D5B3D"/>
    <w:multiLevelType w:val="hybridMultilevel"/>
    <w:tmpl w:val="65282440"/>
    <w:lvl w:ilvl="0" w:tplc="5EAA0572">
      <w:start w:val="8"/>
      <w:numFmt w:val="bullet"/>
      <w:lvlText w:val=""/>
      <w:lvlJc w:val="left"/>
      <w:pPr>
        <w:ind w:left="1068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4A97486B"/>
    <w:multiLevelType w:val="hybridMultilevel"/>
    <w:tmpl w:val="A5D468BC"/>
    <w:lvl w:ilvl="0" w:tplc="013CA984">
      <w:start w:val="15"/>
      <w:numFmt w:val="bullet"/>
      <w:lvlText w:val=""/>
      <w:lvlJc w:val="left"/>
      <w:pPr>
        <w:ind w:left="1065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9" w15:restartNumberingAfterBreak="0">
    <w:nsid w:val="4F43737D"/>
    <w:multiLevelType w:val="hybridMultilevel"/>
    <w:tmpl w:val="D86E7FD8"/>
    <w:lvl w:ilvl="0" w:tplc="1C3CB344">
      <w:start w:val="1"/>
      <w:numFmt w:val="bullet"/>
      <w:lvlText w:val="-"/>
      <w:lvlJc w:val="left"/>
      <w:pPr>
        <w:ind w:left="2493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3" w:hanging="360"/>
      </w:pPr>
      <w:rPr>
        <w:rFonts w:ascii="Wingdings" w:hAnsi="Wingdings" w:hint="default"/>
      </w:rPr>
    </w:lvl>
  </w:abstractNum>
  <w:abstractNum w:abstractNumId="20" w15:restartNumberingAfterBreak="0">
    <w:nsid w:val="505D55A1"/>
    <w:multiLevelType w:val="hybridMultilevel"/>
    <w:tmpl w:val="F080027A"/>
    <w:lvl w:ilvl="0" w:tplc="39D0524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60544182"/>
    <w:multiLevelType w:val="hybridMultilevel"/>
    <w:tmpl w:val="70922770"/>
    <w:lvl w:ilvl="0" w:tplc="3800E804">
      <w:start w:val="1"/>
      <w:numFmt w:val="bullet"/>
      <w:lvlText w:val="-"/>
      <w:lvlJc w:val="left"/>
      <w:pPr>
        <w:ind w:left="319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8" w:hanging="360"/>
      </w:pPr>
      <w:rPr>
        <w:rFonts w:ascii="Wingdings" w:hAnsi="Wingdings" w:hint="default"/>
      </w:rPr>
    </w:lvl>
  </w:abstractNum>
  <w:abstractNum w:abstractNumId="22" w15:restartNumberingAfterBreak="0">
    <w:nsid w:val="627B627F"/>
    <w:multiLevelType w:val="hybridMultilevel"/>
    <w:tmpl w:val="EFD8D184"/>
    <w:lvl w:ilvl="0" w:tplc="FFF03CA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5E477F"/>
    <w:multiLevelType w:val="hybridMultilevel"/>
    <w:tmpl w:val="07300436"/>
    <w:lvl w:ilvl="0" w:tplc="4E7EC33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788" w:hanging="360"/>
      </w:pPr>
    </w:lvl>
    <w:lvl w:ilvl="2" w:tplc="0407001B" w:tentative="1">
      <w:start w:val="1"/>
      <w:numFmt w:val="lowerRoman"/>
      <w:lvlText w:val="%3."/>
      <w:lvlJc w:val="right"/>
      <w:pPr>
        <w:ind w:left="2508" w:hanging="180"/>
      </w:pPr>
    </w:lvl>
    <w:lvl w:ilvl="3" w:tplc="0407000F" w:tentative="1">
      <w:start w:val="1"/>
      <w:numFmt w:val="decimal"/>
      <w:lvlText w:val="%4."/>
      <w:lvlJc w:val="left"/>
      <w:pPr>
        <w:ind w:left="3228" w:hanging="360"/>
      </w:pPr>
    </w:lvl>
    <w:lvl w:ilvl="4" w:tplc="04070019" w:tentative="1">
      <w:start w:val="1"/>
      <w:numFmt w:val="lowerLetter"/>
      <w:lvlText w:val="%5."/>
      <w:lvlJc w:val="left"/>
      <w:pPr>
        <w:ind w:left="3948" w:hanging="360"/>
      </w:pPr>
    </w:lvl>
    <w:lvl w:ilvl="5" w:tplc="0407001B" w:tentative="1">
      <w:start w:val="1"/>
      <w:numFmt w:val="lowerRoman"/>
      <w:lvlText w:val="%6."/>
      <w:lvlJc w:val="right"/>
      <w:pPr>
        <w:ind w:left="4668" w:hanging="180"/>
      </w:pPr>
    </w:lvl>
    <w:lvl w:ilvl="6" w:tplc="0407000F" w:tentative="1">
      <w:start w:val="1"/>
      <w:numFmt w:val="decimal"/>
      <w:lvlText w:val="%7."/>
      <w:lvlJc w:val="left"/>
      <w:pPr>
        <w:ind w:left="5388" w:hanging="360"/>
      </w:pPr>
    </w:lvl>
    <w:lvl w:ilvl="7" w:tplc="04070019" w:tentative="1">
      <w:start w:val="1"/>
      <w:numFmt w:val="lowerLetter"/>
      <w:lvlText w:val="%8."/>
      <w:lvlJc w:val="left"/>
      <w:pPr>
        <w:ind w:left="6108" w:hanging="360"/>
      </w:pPr>
    </w:lvl>
    <w:lvl w:ilvl="8" w:tplc="0407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7756716B"/>
    <w:multiLevelType w:val="hybridMultilevel"/>
    <w:tmpl w:val="F6AA75B0"/>
    <w:lvl w:ilvl="0" w:tplc="EA00804A">
      <w:start w:val="1"/>
      <w:numFmt w:val="bullet"/>
      <w:lvlText w:val="-"/>
      <w:lvlJc w:val="left"/>
      <w:pPr>
        <w:ind w:left="2493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21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93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65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37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09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81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53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253" w:hanging="360"/>
      </w:pPr>
      <w:rPr>
        <w:rFonts w:ascii="Wingdings" w:hAnsi="Wingdings" w:hint="default"/>
      </w:rPr>
    </w:lvl>
  </w:abstractNum>
  <w:abstractNum w:abstractNumId="25" w15:restartNumberingAfterBreak="0">
    <w:nsid w:val="78925B1C"/>
    <w:multiLevelType w:val="hybridMultilevel"/>
    <w:tmpl w:val="A96410E0"/>
    <w:lvl w:ilvl="0" w:tplc="C7A2083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5A3153"/>
    <w:multiLevelType w:val="hybridMultilevel"/>
    <w:tmpl w:val="66009AEC"/>
    <w:lvl w:ilvl="0" w:tplc="0694B7C4">
      <w:start w:val="8"/>
      <w:numFmt w:val="bullet"/>
      <w:lvlText w:val="-"/>
      <w:lvlJc w:val="left"/>
      <w:pPr>
        <w:ind w:left="1068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7A43319A"/>
    <w:multiLevelType w:val="hybridMultilevel"/>
    <w:tmpl w:val="19B44F06"/>
    <w:lvl w:ilvl="0" w:tplc="358491D4">
      <w:start w:val="1"/>
      <w:numFmt w:val="bullet"/>
      <w:lvlText w:val="-"/>
      <w:lvlJc w:val="left"/>
      <w:pPr>
        <w:ind w:left="1776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7B0C507F"/>
    <w:multiLevelType w:val="hybridMultilevel"/>
    <w:tmpl w:val="D28CF228"/>
    <w:lvl w:ilvl="0" w:tplc="4BD0F5F2">
      <w:start w:val="1"/>
      <w:numFmt w:val="bullet"/>
      <w:lvlText w:val="-"/>
      <w:lvlJc w:val="left"/>
      <w:pPr>
        <w:ind w:left="3195" w:hanging="360"/>
      </w:pPr>
      <w:rPr>
        <w:rFonts w:ascii="Arial" w:eastAsia="Times New Roman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num w:numId="1" w16cid:durableId="13387242">
    <w:abstractNumId w:val="1"/>
  </w:num>
  <w:num w:numId="2" w16cid:durableId="109933520">
    <w:abstractNumId w:val="4"/>
  </w:num>
  <w:num w:numId="3" w16cid:durableId="407581552">
    <w:abstractNumId w:val="16"/>
  </w:num>
  <w:num w:numId="4" w16cid:durableId="1799303346">
    <w:abstractNumId w:val="27"/>
  </w:num>
  <w:num w:numId="5" w16cid:durableId="52049282">
    <w:abstractNumId w:val="28"/>
  </w:num>
  <w:num w:numId="6" w16cid:durableId="1503159470">
    <w:abstractNumId w:val="21"/>
  </w:num>
  <w:num w:numId="7" w16cid:durableId="170337269">
    <w:abstractNumId w:val="19"/>
  </w:num>
  <w:num w:numId="8" w16cid:durableId="631516931">
    <w:abstractNumId w:val="24"/>
  </w:num>
  <w:num w:numId="9" w16cid:durableId="844394069">
    <w:abstractNumId w:val="23"/>
  </w:num>
  <w:num w:numId="10" w16cid:durableId="1030908901">
    <w:abstractNumId w:val="6"/>
  </w:num>
  <w:num w:numId="11" w16cid:durableId="59794882">
    <w:abstractNumId w:val="14"/>
  </w:num>
  <w:num w:numId="12" w16cid:durableId="666328116">
    <w:abstractNumId w:val="17"/>
  </w:num>
  <w:num w:numId="13" w16cid:durableId="1294412025">
    <w:abstractNumId w:val="26"/>
  </w:num>
  <w:num w:numId="14" w16cid:durableId="1380326609">
    <w:abstractNumId w:val="8"/>
  </w:num>
  <w:num w:numId="15" w16cid:durableId="1402754482">
    <w:abstractNumId w:val="18"/>
  </w:num>
  <w:num w:numId="16" w16cid:durableId="943420034">
    <w:abstractNumId w:val="13"/>
  </w:num>
  <w:num w:numId="17" w16cid:durableId="1120417382">
    <w:abstractNumId w:val="20"/>
  </w:num>
  <w:num w:numId="18" w16cid:durableId="1665089111">
    <w:abstractNumId w:val="12"/>
  </w:num>
  <w:num w:numId="19" w16cid:durableId="1914463329">
    <w:abstractNumId w:val="10"/>
  </w:num>
  <w:num w:numId="20" w16cid:durableId="800878906">
    <w:abstractNumId w:val="15"/>
  </w:num>
  <w:num w:numId="21" w16cid:durableId="400953547">
    <w:abstractNumId w:val="11"/>
  </w:num>
  <w:num w:numId="22" w16cid:durableId="302274101">
    <w:abstractNumId w:val="7"/>
  </w:num>
  <w:num w:numId="23" w16cid:durableId="1007632892">
    <w:abstractNumId w:val="0"/>
  </w:num>
  <w:num w:numId="24" w16cid:durableId="1184973779">
    <w:abstractNumId w:val="2"/>
  </w:num>
  <w:num w:numId="25" w16cid:durableId="1269124086">
    <w:abstractNumId w:val="22"/>
  </w:num>
  <w:num w:numId="26" w16cid:durableId="1614941145">
    <w:abstractNumId w:val="5"/>
  </w:num>
  <w:num w:numId="27" w16cid:durableId="1223323634">
    <w:abstractNumId w:val="3"/>
  </w:num>
  <w:num w:numId="28" w16cid:durableId="1309625204">
    <w:abstractNumId w:val="25"/>
  </w:num>
  <w:num w:numId="29" w16cid:durableId="1009267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5CF3"/>
    <w:rsid w:val="000004C6"/>
    <w:rsid w:val="0000187B"/>
    <w:rsid w:val="0000210E"/>
    <w:rsid w:val="00005403"/>
    <w:rsid w:val="00005B01"/>
    <w:rsid w:val="0000737B"/>
    <w:rsid w:val="00017872"/>
    <w:rsid w:val="00023A94"/>
    <w:rsid w:val="0003205E"/>
    <w:rsid w:val="00040EF3"/>
    <w:rsid w:val="000455AC"/>
    <w:rsid w:val="0005088F"/>
    <w:rsid w:val="000520A2"/>
    <w:rsid w:val="000570D7"/>
    <w:rsid w:val="00060278"/>
    <w:rsid w:val="00062321"/>
    <w:rsid w:val="000650B6"/>
    <w:rsid w:val="00065686"/>
    <w:rsid w:val="00067EC4"/>
    <w:rsid w:val="0007002F"/>
    <w:rsid w:val="00074E2D"/>
    <w:rsid w:val="00076635"/>
    <w:rsid w:val="00076C37"/>
    <w:rsid w:val="00081002"/>
    <w:rsid w:val="0008293B"/>
    <w:rsid w:val="000A2620"/>
    <w:rsid w:val="000A706A"/>
    <w:rsid w:val="000B2DB5"/>
    <w:rsid w:val="000B3F96"/>
    <w:rsid w:val="000B5F51"/>
    <w:rsid w:val="000C094B"/>
    <w:rsid w:val="000C6B26"/>
    <w:rsid w:val="000D5CEB"/>
    <w:rsid w:val="000E0DA8"/>
    <w:rsid w:val="000E5093"/>
    <w:rsid w:val="000F0AE6"/>
    <w:rsid w:val="000F1236"/>
    <w:rsid w:val="000F7896"/>
    <w:rsid w:val="000F7DEB"/>
    <w:rsid w:val="00100830"/>
    <w:rsid w:val="001019B2"/>
    <w:rsid w:val="001039B3"/>
    <w:rsid w:val="001135CC"/>
    <w:rsid w:val="0011767A"/>
    <w:rsid w:val="00127550"/>
    <w:rsid w:val="00131B8E"/>
    <w:rsid w:val="00131F26"/>
    <w:rsid w:val="0014066B"/>
    <w:rsid w:val="0014334F"/>
    <w:rsid w:val="00152350"/>
    <w:rsid w:val="0016098F"/>
    <w:rsid w:val="00170E64"/>
    <w:rsid w:val="001727F1"/>
    <w:rsid w:val="00186709"/>
    <w:rsid w:val="00192BAF"/>
    <w:rsid w:val="0019414F"/>
    <w:rsid w:val="001A09EF"/>
    <w:rsid w:val="001A7569"/>
    <w:rsid w:val="001B2371"/>
    <w:rsid w:val="001B4291"/>
    <w:rsid w:val="001B48BE"/>
    <w:rsid w:val="001C3911"/>
    <w:rsid w:val="001C4DED"/>
    <w:rsid w:val="001C7B80"/>
    <w:rsid w:val="001D3860"/>
    <w:rsid w:val="001D4CE8"/>
    <w:rsid w:val="001F0B35"/>
    <w:rsid w:val="001F28D8"/>
    <w:rsid w:val="001F62FF"/>
    <w:rsid w:val="001F7D61"/>
    <w:rsid w:val="00200FE9"/>
    <w:rsid w:val="002037B7"/>
    <w:rsid w:val="00210D3F"/>
    <w:rsid w:val="00210F69"/>
    <w:rsid w:val="00211198"/>
    <w:rsid w:val="00213C14"/>
    <w:rsid w:val="00217AFF"/>
    <w:rsid w:val="00220FEF"/>
    <w:rsid w:val="0022241D"/>
    <w:rsid w:val="00230C47"/>
    <w:rsid w:val="0023476F"/>
    <w:rsid w:val="00241689"/>
    <w:rsid w:val="00241CB6"/>
    <w:rsid w:val="00244B2E"/>
    <w:rsid w:val="0024582A"/>
    <w:rsid w:val="00254BAD"/>
    <w:rsid w:val="00256CA6"/>
    <w:rsid w:val="00264B05"/>
    <w:rsid w:val="00264EFD"/>
    <w:rsid w:val="002668BD"/>
    <w:rsid w:val="002702C8"/>
    <w:rsid w:val="0027137A"/>
    <w:rsid w:val="00273FA1"/>
    <w:rsid w:val="00277E2C"/>
    <w:rsid w:val="00285E40"/>
    <w:rsid w:val="00287E98"/>
    <w:rsid w:val="002A158C"/>
    <w:rsid w:val="002A71E6"/>
    <w:rsid w:val="002B20FD"/>
    <w:rsid w:val="002C03DC"/>
    <w:rsid w:val="002D104C"/>
    <w:rsid w:val="002D3F00"/>
    <w:rsid w:val="002E1D71"/>
    <w:rsid w:val="002F168B"/>
    <w:rsid w:val="002F3B4D"/>
    <w:rsid w:val="002F4B34"/>
    <w:rsid w:val="002F5667"/>
    <w:rsid w:val="003028C6"/>
    <w:rsid w:val="0030351A"/>
    <w:rsid w:val="003174BF"/>
    <w:rsid w:val="00322B75"/>
    <w:rsid w:val="00323FEB"/>
    <w:rsid w:val="00325CF3"/>
    <w:rsid w:val="00331559"/>
    <w:rsid w:val="00335A5B"/>
    <w:rsid w:val="00337950"/>
    <w:rsid w:val="00343963"/>
    <w:rsid w:val="0036349F"/>
    <w:rsid w:val="00377839"/>
    <w:rsid w:val="00380EA4"/>
    <w:rsid w:val="00383802"/>
    <w:rsid w:val="003859DD"/>
    <w:rsid w:val="00385E51"/>
    <w:rsid w:val="00386429"/>
    <w:rsid w:val="00396642"/>
    <w:rsid w:val="003A677F"/>
    <w:rsid w:val="003B2587"/>
    <w:rsid w:val="003C55F8"/>
    <w:rsid w:val="003C6751"/>
    <w:rsid w:val="003C6D88"/>
    <w:rsid w:val="003E10E0"/>
    <w:rsid w:val="003E4517"/>
    <w:rsid w:val="003E4D1B"/>
    <w:rsid w:val="00401230"/>
    <w:rsid w:val="00404953"/>
    <w:rsid w:val="00406477"/>
    <w:rsid w:val="004067CB"/>
    <w:rsid w:val="004103E6"/>
    <w:rsid w:val="00410C83"/>
    <w:rsid w:val="004124C5"/>
    <w:rsid w:val="00413700"/>
    <w:rsid w:val="00415817"/>
    <w:rsid w:val="004217A0"/>
    <w:rsid w:val="00421DFE"/>
    <w:rsid w:val="004254C0"/>
    <w:rsid w:val="00425846"/>
    <w:rsid w:val="00427389"/>
    <w:rsid w:val="0043402F"/>
    <w:rsid w:val="00434070"/>
    <w:rsid w:val="00437E20"/>
    <w:rsid w:val="00442C66"/>
    <w:rsid w:val="00452402"/>
    <w:rsid w:val="00452526"/>
    <w:rsid w:val="0045578C"/>
    <w:rsid w:val="00457495"/>
    <w:rsid w:val="0046352E"/>
    <w:rsid w:val="00465D38"/>
    <w:rsid w:val="004725E9"/>
    <w:rsid w:val="004735CD"/>
    <w:rsid w:val="0047658C"/>
    <w:rsid w:val="00483A13"/>
    <w:rsid w:val="0048508C"/>
    <w:rsid w:val="00486E76"/>
    <w:rsid w:val="00496C79"/>
    <w:rsid w:val="004A2EF1"/>
    <w:rsid w:val="004A6562"/>
    <w:rsid w:val="004B1C42"/>
    <w:rsid w:val="004B3546"/>
    <w:rsid w:val="004B76D9"/>
    <w:rsid w:val="004B778F"/>
    <w:rsid w:val="004C6D8B"/>
    <w:rsid w:val="004D6C5B"/>
    <w:rsid w:val="004E0B4B"/>
    <w:rsid w:val="004E16BE"/>
    <w:rsid w:val="004E214D"/>
    <w:rsid w:val="004E44D0"/>
    <w:rsid w:val="004F0D93"/>
    <w:rsid w:val="004F2B7C"/>
    <w:rsid w:val="004F2E5A"/>
    <w:rsid w:val="004F5876"/>
    <w:rsid w:val="00502D2A"/>
    <w:rsid w:val="00511895"/>
    <w:rsid w:val="0051516A"/>
    <w:rsid w:val="005159E4"/>
    <w:rsid w:val="005171AA"/>
    <w:rsid w:val="00521EA8"/>
    <w:rsid w:val="00524272"/>
    <w:rsid w:val="0052658C"/>
    <w:rsid w:val="005313A5"/>
    <w:rsid w:val="005315FC"/>
    <w:rsid w:val="00533B6A"/>
    <w:rsid w:val="00535B34"/>
    <w:rsid w:val="00537DF7"/>
    <w:rsid w:val="0054095E"/>
    <w:rsid w:val="005414B7"/>
    <w:rsid w:val="00543EA7"/>
    <w:rsid w:val="005442EC"/>
    <w:rsid w:val="00546858"/>
    <w:rsid w:val="005542A0"/>
    <w:rsid w:val="00555008"/>
    <w:rsid w:val="00555D2F"/>
    <w:rsid w:val="00556963"/>
    <w:rsid w:val="00567575"/>
    <w:rsid w:val="00570DFE"/>
    <w:rsid w:val="00571F8C"/>
    <w:rsid w:val="00576FDF"/>
    <w:rsid w:val="00577DF8"/>
    <w:rsid w:val="00581DDB"/>
    <w:rsid w:val="00581FA2"/>
    <w:rsid w:val="00582337"/>
    <w:rsid w:val="005825F0"/>
    <w:rsid w:val="00586486"/>
    <w:rsid w:val="00593DF4"/>
    <w:rsid w:val="005955A8"/>
    <w:rsid w:val="0059576C"/>
    <w:rsid w:val="005964DA"/>
    <w:rsid w:val="00596695"/>
    <w:rsid w:val="005A46C3"/>
    <w:rsid w:val="005A60E8"/>
    <w:rsid w:val="005A7BEE"/>
    <w:rsid w:val="005A7D8E"/>
    <w:rsid w:val="005C1968"/>
    <w:rsid w:val="005C2569"/>
    <w:rsid w:val="005C2BFC"/>
    <w:rsid w:val="005C3F6D"/>
    <w:rsid w:val="005C7B97"/>
    <w:rsid w:val="005D0DA0"/>
    <w:rsid w:val="005D6B81"/>
    <w:rsid w:val="005E17FB"/>
    <w:rsid w:val="005E3AC7"/>
    <w:rsid w:val="005E6DEF"/>
    <w:rsid w:val="005E6E33"/>
    <w:rsid w:val="005E7EAD"/>
    <w:rsid w:val="005F09BF"/>
    <w:rsid w:val="005F4348"/>
    <w:rsid w:val="00601EFE"/>
    <w:rsid w:val="006039FD"/>
    <w:rsid w:val="00603E19"/>
    <w:rsid w:val="006041FD"/>
    <w:rsid w:val="00604259"/>
    <w:rsid w:val="00604857"/>
    <w:rsid w:val="00606B07"/>
    <w:rsid w:val="00614D34"/>
    <w:rsid w:val="006155FF"/>
    <w:rsid w:val="00620100"/>
    <w:rsid w:val="00622AFD"/>
    <w:rsid w:val="00623D2D"/>
    <w:rsid w:val="0063341D"/>
    <w:rsid w:val="00634A33"/>
    <w:rsid w:val="00636CE5"/>
    <w:rsid w:val="00646A6F"/>
    <w:rsid w:val="006555B3"/>
    <w:rsid w:val="00655C0F"/>
    <w:rsid w:val="006566B6"/>
    <w:rsid w:val="0067023C"/>
    <w:rsid w:val="0067123A"/>
    <w:rsid w:val="0067265B"/>
    <w:rsid w:val="006764D7"/>
    <w:rsid w:val="00677A2A"/>
    <w:rsid w:val="00677A51"/>
    <w:rsid w:val="006A1832"/>
    <w:rsid w:val="006A2C8A"/>
    <w:rsid w:val="006A2F1B"/>
    <w:rsid w:val="006A5414"/>
    <w:rsid w:val="006A57AE"/>
    <w:rsid w:val="006A7408"/>
    <w:rsid w:val="006A77E5"/>
    <w:rsid w:val="006B0327"/>
    <w:rsid w:val="006B4D09"/>
    <w:rsid w:val="006B6988"/>
    <w:rsid w:val="006C26F6"/>
    <w:rsid w:val="006C615B"/>
    <w:rsid w:val="006D13DF"/>
    <w:rsid w:val="006D5D89"/>
    <w:rsid w:val="006D79EE"/>
    <w:rsid w:val="006E05B5"/>
    <w:rsid w:val="006F46A6"/>
    <w:rsid w:val="006F5A1D"/>
    <w:rsid w:val="00706F9C"/>
    <w:rsid w:val="00707296"/>
    <w:rsid w:val="0071229D"/>
    <w:rsid w:val="00720386"/>
    <w:rsid w:val="00724653"/>
    <w:rsid w:val="00726112"/>
    <w:rsid w:val="00727350"/>
    <w:rsid w:val="007352EA"/>
    <w:rsid w:val="00753B5D"/>
    <w:rsid w:val="007555B0"/>
    <w:rsid w:val="0075796B"/>
    <w:rsid w:val="0076084E"/>
    <w:rsid w:val="00762DE6"/>
    <w:rsid w:val="00765874"/>
    <w:rsid w:val="007720DD"/>
    <w:rsid w:val="00784D55"/>
    <w:rsid w:val="007A38F6"/>
    <w:rsid w:val="007A47B7"/>
    <w:rsid w:val="007A66F3"/>
    <w:rsid w:val="007C11BE"/>
    <w:rsid w:val="007C7D1C"/>
    <w:rsid w:val="007D484C"/>
    <w:rsid w:val="007F24D1"/>
    <w:rsid w:val="007F3F07"/>
    <w:rsid w:val="0080602A"/>
    <w:rsid w:val="00811D89"/>
    <w:rsid w:val="008201D3"/>
    <w:rsid w:val="00820478"/>
    <w:rsid w:val="00820AC8"/>
    <w:rsid w:val="00833195"/>
    <w:rsid w:val="00836090"/>
    <w:rsid w:val="00840E3B"/>
    <w:rsid w:val="008477DD"/>
    <w:rsid w:val="00850AA8"/>
    <w:rsid w:val="00852D3E"/>
    <w:rsid w:val="0085724E"/>
    <w:rsid w:val="00870903"/>
    <w:rsid w:val="0087260C"/>
    <w:rsid w:val="00876FD7"/>
    <w:rsid w:val="00892A72"/>
    <w:rsid w:val="008A0546"/>
    <w:rsid w:val="008A0AFB"/>
    <w:rsid w:val="008A0B47"/>
    <w:rsid w:val="008A34A1"/>
    <w:rsid w:val="008A3FB9"/>
    <w:rsid w:val="008A5D33"/>
    <w:rsid w:val="008A7380"/>
    <w:rsid w:val="008B3CBB"/>
    <w:rsid w:val="008C57FC"/>
    <w:rsid w:val="008D0A1C"/>
    <w:rsid w:val="008D0BE0"/>
    <w:rsid w:val="008D5109"/>
    <w:rsid w:val="008D7852"/>
    <w:rsid w:val="008E1DA4"/>
    <w:rsid w:val="008E6E54"/>
    <w:rsid w:val="008F315B"/>
    <w:rsid w:val="008F3E90"/>
    <w:rsid w:val="008F7E52"/>
    <w:rsid w:val="0090169A"/>
    <w:rsid w:val="0090435A"/>
    <w:rsid w:val="00905C1F"/>
    <w:rsid w:val="00914124"/>
    <w:rsid w:val="00914392"/>
    <w:rsid w:val="0091439B"/>
    <w:rsid w:val="0091638F"/>
    <w:rsid w:val="00924D00"/>
    <w:rsid w:val="0094427D"/>
    <w:rsid w:val="00950887"/>
    <w:rsid w:val="00950E32"/>
    <w:rsid w:val="009515BE"/>
    <w:rsid w:val="009523F6"/>
    <w:rsid w:val="009667E0"/>
    <w:rsid w:val="00975B1D"/>
    <w:rsid w:val="00975D52"/>
    <w:rsid w:val="00975E6F"/>
    <w:rsid w:val="00977A3D"/>
    <w:rsid w:val="00977FB2"/>
    <w:rsid w:val="00987C47"/>
    <w:rsid w:val="00991D4E"/>
    <w:rsid w:val="009A378C"/>
    <w:rsid w:val="009B08DE"/>
    <w:rsid w:val="009B60BC"/>
    <w:rsid w:val="009B7A21"/>
    <w:rsid w:val="009C1441"/>
    <w:rsid w:val="009C3430"/>
    <w:rsid w:val="009C38E1"/>
    <w:rsid w:val="009C3E74"/>
    <w:rsid w:val="009C456D"/>
    <w:rsid w:val="009C70CE"/>
    <w:rsid w:val="009D278F"/>
    <w:rsid w:val="009E0CED"/>
    <w:rsid w:val="009E3298"/>
    <w:rsid w:val="009E5E1E"/>
    <w:rsid w:val="00A01E09"/>
    <w:rsid w:val="00A023EF"/>
    <w:rsid w:val="00A04ADB"/>
    <w:rsid w:val="00A05C54"/>
    <w:rsid w:val="00A17B93"/>
    <w:rsid w:val="00A22E88"/>
    <w:rsid w:val="00A23EB5"/>
    <w:rsid w:val="00A26F74"/>
    <w:rsid w:val="00A30DAB"/>
    <w:rsid w:val="00A34A28"/>
    <w:rsid w:val="00A40A36"/>
    <w:rsid w:val="00A520E5"/>
    <w:rsid w:val="00A565EB"/>
    <w:rsid w:val="00A63D7D"/>
    <w:rsid w:val="00A63FEA"/>
    <w:rsid w:val="00A674F5"/>
    <w:rsid w:val="00A70336"/>
    <w:rsid w:val="00A77634"/>
    <w:rsid w:val="00A90BAD"/>
    <w:rsid w:val="00A9257A"/>
    <w:rsid w:val="00A9360C"/>
    <w:rsid w:val="00A93840"/>
    <w:rsid w:val="00A94BEF"/>
    <w:rsid w:val="00A97ED2"/>
    <w:rsid w:val="00AA09AC"/>
    <w:rsid w:val="00AA59E6"/>
    <w:rsid w:val="00AA69C2"/>
    <w:rsid w:val="00AC5AC3"/>
    <w:rsid w:val="00AD0B0C"/>
    <w:rsid w:val="00AE16F5"/>
    <w:rsid w:val="00AE7E17"/>
    <w:rsid w:val="00AF49E5"/>
    <w:rsid w:val="00AF4FD0"/>
    <w:rsid w:val="00AF5478"/>
    <w:rsid w:val="00AF61FA"/>
    <w:rsid w:val="00B01F0C"/>
    <w:rsid w:val="00B03745"/>
    <w:rsid w:val="00B0390D"/>
    <w:rsid w:val="00B06260"/>
    <w:rsid w:val="00B10444"/>
    <w:rsid w:val="00B110F8"/>
    <w:rsid w:val="00B1401A"/>
    <w:rsid w:val="00B14A37"/>
    <w:rsid w:val="00B17C61"/>
    <w:rsid w:val="00B24D61"/>
    <w:rsid w:val="00B27B2E"/>
    <w:rsid w:val="00B30144"/>
    <w:rsid w:val="00B34B17"/>
    <w:rsid w:val="00B35B80"/>
    <w:rsid w:val="00B56AA5"/>
    <w:rsid w:val="00B72752"/>
    <w:rsid w:val="00B74AFC"/>
    <w:rsid w:val="00B74E8F"/>
    <w:rsid w:val="00B8096F"/>
    <w:rsid w:val="00B85D3D"/>
    <w:rsid w:val="00B9129C"/>
    <w:rsid w:val="00B95BD5"/>
    <w:rsid w:val="00BA1D9E"/>
    <w:rsid w:val="00BB15EB"/>
    <w:rsid w:val="00BB7B11"/>
    <w:rsid w:val="00BC566D"/>
    <w:rsid w:val="00BC78CA"/>
    <w:rsid w:val="00BC7B05"/>
    <w:rsid w:val="00BC7E1B"/>
    <w:rsid w:val="00BD0182"/>
    <w:rsid w:val="00BD06E2"/>
    <w:rsid w:val="00BD2EF4"/>
    <w:rsid w:val="00BD33CC"/>
    <w:rsid w:val="00BD4E0C"/>
    <w:rsid w:val="00BD6F3D"/>
    <w:rsid w:val="00BE680C"/>
    <w:rsid w:val="00BF12EE"/>
    <w:rsid w:val="00BF1564"/>
    <w:rsid w:val="00BF25DE"/>
    <w:rsid w:val="00BF6852"/>
    <w:rsid w:val="00C143A1"/>
    <w:rsid w:val="00C1441F"/>
    <w:rsid w:val="00C173A3"/>
    <w:rsid w:val="00C20312"/>
    <w:rsid w:val="00C36B92"/>
    <w:rsid w:val="00C402D9"/>
    <w:rsid w:val="00C41DCA"/>
    <w:rsid w:val="00C529A8"/>
    <w:rsid w:val="00C63396"/>
    <w:rsid w:val="00C70CCF"/>
    <w:rsid w:val="00C72B31"/>
    <w:rsid w:val="00C74A2D"/>
    <w:rsid w:val="00C80154"/>
    <w:rsid w:val="00C81382"/>
    <w:rsid w:val="00C83000"/>
    <w:rsid w:val="00C83154"/>
    <w:rsid w:val="00C909DF"/>
    <w:rsid w:val="00C91316"/>
    <w:rsid w:val="00C944A8"/>
    <w:rsid w:val="00C94B42"/>
    <w:rsid w:val="00C94C94"/>
    <w:rsid w:val="00C95198"/>
    <w:rsid w:val="00C979F1"/>
    <w:rsid w:val="00CA658E"/>
    <w:rsid w:val="00CB0B0E"/>
    <w:rsid w:val="00CB6C8F"/>
    <w:rsid w:val="00CC0AB2"/>
    <w:rsid w:val="00CC1C46"/>
    <w:rsid w:val="00CC70E9"/>
    <w:rsid w:val="00CE2044"/>
    <w:rsid w:val="00CE4D75"/>
    <w:rsid w:val="00CE55C0"/>
    <w:rsid w:val="00CE592E"/>
    <w:rsid w:val="00CE791B"/>
    <w:rsid w:val="00CE7A0F"/>
    <w:rsid w:val="00CF565A"/>
    <w:rsid w:val="00D00181"/>
    <w:rsid w:val="00D1020C"/>
    <w:rsid w:val="00D10B24"/>
    <w:rsid w:val="00D1522E"/>
    <w:rsid w:val="00D21F4D"/>
    <w:rsid w:val="00D319DE"/>
    <w:rsid w:val="00D32EBC"/>
    <w:rsid w:val="00D34160"/>
    <w:rsid w:val="00D533EA"/>
    <w:rsid w:val="00D53C42"/>
    <w:rsid w:val="00D64FDE"/>
    <w:rsid w:val="00D66796"/>
    <w:rsid w:val="00D7096D"/>
    <w:rsid w:val="00D70C0B"/>
    <w:rsid w:val="00D73EEA"/>
    <w:rsid w:val="00D93CF3"/>
    <w:rsid w:val="00DA13DC"/>
    <w:rsid w:val="00DA1569"/>
    <w:rsid w:val="00DA2EB1"/>
    <w:rsid w:val="00DA58EA"/>
    <w:rsid w:val="00DB1A37"/>
    <w:rsid w:val="00DB1EF1"/>
    <w:rsid w:val="00DB35F1"/>
    <w:rsid w:val="00DC0BAA"/>
    <w:rsid w:val="00DC34B6"/>
    <w:rsid w:val="00DD1677"/>
    <w:rsid w:val="00DD26AD"/>
    <w:rsid w:val="00DD4D98"/>
    <w:rsid w:val="00DD7A5F"/>
    <w:rsid w:val="00DE3DF2"/>
    <w:rsid w:val="00DE4213"/>
    <w:rsid w:val="00DE5E4D"/>
    <w:rsid w:val="00DF0C93"/>
    <w:rsid w:val="00DF437E"/>
    <w:rsid w:val="00DF611D"/>
    <w:rsid w:val="00E00FAE"/>
    <w:rsid w:val="00E05FA5"/>
    <w:rsid w:val="00E06FD3"/>
    <w:rsid w:val="00E12883"/>
    <w:rsid w:val="00E128E9"/>
    <w:rsid w:val="00E13B9C"/>
    <w:rsid w:val="00E13FC5"/>
    <w:rsid w:val="00E1513C"/>
    <w:rsid w:val="00E16DE3"/>
    <w:rsid w:val="00E1795E"/>
    <w:rsid w:val="00E23E44"/>
    <w:rsid w:val="00E25C07"/>
    <w:rsid w:val="00E31C67"/>
    <w:rsid w:val="00E32BF0"/>
    <w:rsid w:val="00E33FAC"/>
    <w:rsid w:val="00E3698F"/>
    <w:rsid w:val="00E4538A"/>
    <w:rsid w:val="00E46754"/>
    <w:rsid w:val="00E5325A"/>
    <w:rsid w:val="00E56632"/>
    <w:rsid w:val="00E6107A"/>
    <w:rsid w:val="00E63D44"/>
    <w:rsid w:val="00E660E1"/>
    <w:rsid w:val="00E66546"/>
    <w:rsid w:val="00E668DC"/>
    <w:rsid w:val="00E7162E"/>
    <w:rsid w:val="00E77C6E"/>
    <w:rsid w:val="00E80399"/>
    <w:rsid w:val="00E80D82"/>
    <w:rsid w:val="00E86A85"/>
    <w:rsid w:val="00E90C18"/>
    <w:rsid w:val="00E91692"/>
    <w:rsid w:val="00E93C1F"/>
    <w:rsid w:val="00EA4129"/>
    <w:rsid w:val="00EB14E7"/>
    <w:rsid w:val="00EB198B"/>
    <w:rsid w:val="00EB73DB"/>
    <w:rsid w:val="00EC036F"/>
    <w:rsid w:val="00EC2B02"/>
    <w:rsid w:val="00EC50D7"/>
    <w:rsid w:val="00EC54D5"/>
    <w:rsid w:val="00ED7BD6"/>
    <w:rsid w:val="00EF2744"/>
    <w:rsid w:val="00EF3334"/>
    <w:rsid w:val="00EF58F4"/>
    <w:rsid w:val="00F0008E"/>
    <w:rsid w:val="00F077DF"/>
    <w:rsid w:val="00F20282"/>
    <w:rsid w:val="00F249DD"/>
    <w:rsid w:val="00F25CDF"/>
    <w:rsid w:val="00F27BE3"/>
    <w:rsid w:val="00F4043A"/>
    <w:rsid w:val="00F63370"/>
    <w:rsid w:val="00F662F7"/>
    <w:rsid w:val="00F81947"/>
    <w:rsid w:val="00F8224F"/>
    <w:rsid w:val="00F86377"/>
    <w:rsid w:val="00F90480"/>
    <w:rsid w:val="00F91F9D"/>
    <w:rsid w:val="00F945B1"/>
    <w:rsid w:val="00FA06D7"/>
    <w:rsid w:val="00FB2F08"/>
    <w:rsid w:val="00FD2836"/>
    <w:rsid w:val="00FD4FFC"/>
    <w:rsid w:val="00FE04FE"/>
    <w:rsid w:val="00FE3974"/>
    <w:rsid w:val="00FE6879"/>
    <w:rsid w:val="00FE7BB9"/>
    <w:rsid w:val="00FF2817"/>
    <w:rsid w:val="00FF4F66"/>
    <w:rsid w:val="00FF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8943F6B"/>
  <w15:docId w15:val="{0DDAF83F-0264-4B8A-96FD-7B1A8CAB2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C909DF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F4043A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F4043A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F4043A"/>
  </w:style>
  <w:style w:type="paragraph" w:styleId="Sprechblasentext">
    <w:name w:val="Balloon Text"/>
    <w:basedOn w:val="Standard"/>
    <w:semiHidden/>
    <w:rsid w:val="00A9360C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A565EB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Funotentext">
    <w:name w:val="footnote text"/>
    <w:basedOn w:val="Standard"/>
    <w:link w:val="FunotentextZchn"/>
    <w:rsid w:val="001F0B35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1F0B35"/>
  </w:style>
  <w:style w:type="character" w:styleId="Funotenzeichen">
    <w:name w:val="footnote reference"/>
    <w:basedOn w:val="Absatz-Standardschriftart"/>
    <w:rsid w:val="001F0B35"/>
    <w:rPr>
      <w:vertAlign w:val="superscript"/>
    </w:rPr>
  </w:style>
  <w:style w:type="character" w:customStyle="1" w:styleId="KopfzeileZchn">
    <w:name w:val="Kopfzeile Zchn"/>
    <w:basedOn w:val="Absatz-Standardschriftart"/>
    <w:link w:val="Kopfzeile"/>
    <w:rsid w:val="00DA156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15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3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kus%20Nonnenmacher\AppData\Roaming\Microsoft\Vorlagen\CVJM-%20Holzgerlingen%20Sport%20Fu&#223;ball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D3B9A-5E90-4879-8EB9-8D05C980CC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CVJM- Holzgerlingen Sport Fußball</Template>
  <TotalTime>0</TotalTime>
  <Pages>4</Pages>
  <Words>335</Words>
  <Characters>2113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10</vt:lpstr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</dc:title>
  <dc:creator>Markus Schweizer</dc:creator>
  <cp:lastModifiedBy>Markus Schweizer</cp:lastModifiedBy>
  <cp:revision>135</cp:revision>
  <cp:lastPrinted>2010-07-10T07:06:00Z</cp:lastPrinted>
  <dcterms:created xsi:type="dcterms:W3CDTF">2016-06-13T17:47:00Z</dcterms:created>
  <dcterms:modified xsi:type="dcterms:W3CDTF">2026-05-13T18:49:00Z</dcterms:modified>
</cp:coreProperties>
</file>